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0D930" w14:textId="77777777" w:rsidR="00B84106" w:rsidRPr="00E97B9F" w:rsidRDefault="00AD04EA" w:rsidP="00AD04EA">
      <w:pPr>
        <w:pStyle w:val="Heading1"/>
        <w:rPr>
          <w:rFonts w:ascii="Arial" w:hAnsi="Arial" w:cs="Arial"/>
        </w:rPr>
      </w:pPr>
      <w:bookmarkStart w:id="0" w:name="_Toc49763594"/>
      <w:r w:rsidRPr="00E97B9F">
        <w:rPr>
          <w:rFonts w:ascii="Arial" w:hAnsi="Arial" w:cs="Arial"/>
        </w:rPr>
        <w:t>Project Mobile App</w:t>
      </w:r>
      <w:bookmarkEnd w:id="0"/>
    </w:p>
    <w:p w14:paraId="45D8C72D" w14:textId="77777777" w:rsidR="00AD04EA" w:rsidRPr="00E97B9F" w:rsidRDefault="00AD04EA" w:rsidP="00AD04EA">
      <w:pPr>
        <w:rPr>
          <w:rFonts w:ascii="Arial" w:hAnsi="Arial" w:cs="Arial"/>
        </w:rPr>
      </w:pPr>
    </w:p>
    <w:p w14:paraId="285DE0CA" w14:textId="720D51EC" w:rsidR="00AD04EA" w:rsidRPr="00E97B9F" w:rsidRDefault="00730B64" w:rsidP="00AD04EA">
      <w:pPr>
        <w:rPr>
          <w:rFonts w:ascii="Arial" w:eastAsia="Times New Roman" w:hAnsi="Arial" w:cs="Arial"/>
          <w:lang w:eastAsia="nl-N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57BE7C9C" wp14:editId="507413DB">
            <wp:extent cx="5756910" cy="3288665"/>
            <wp:effectExtent l="0" t="0" r="0" b="0"/>
            <wp:docPr id="2" name="Picture 2" descr="Google brengt Android Studio 2.0 uit - Webwer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brengt Android Studio 2.0 uit - Webwere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597" w:rsidRPr="00E97B9F">
        <w:rPr>
          <w:rFonts w:ascii="Arial" w:eastAsia="Times New Roman" w:hAnsi="Arial" w:cs="Arial"/>
          <w:lang w:eastAsia="nl-NL"/>
        </w:rPr>
        <w:fldChar w:fldCharType="begin"/>
      </w:r>
      <w:r w:rsidR="00394597" w:rsidRPr="00E97B9F">
        <w:rPr>
          <w:rFonts w:ascii="Arial" w:eastAsia="Times New Roman" w:hAnsi="Arial" w:cs="Arial"/>
          <w:lang w:eastAsia="nl-NL"/>
        </w:rPr>
        <w:instrText xml:space="preserve"> INCLUDEPICTURE "https://www.dalfsennet.nl/static/img/2020/03/coronavirus_1584278198.jpg" \* MERGEFORMATINET </w:instrText>
      </w:r>
      <w:r w:rsidR="00394597" w:rsidRPr="00E97B9F">
        <w:rPr>
          <w:rFonts w:ascii="Arial" w:eastAsia="Times New Roman" w:hAnsi="Arial" w:cs="Arial"/>
          <w:lang w:eastAsia="nl-NL"/>
        </w:rPr>
        <w:fldChar w:fldCharType="end"/>
      </w:r>
    </w:p>
    <w:p w14:paraId="34857E40" w14:textId="77777777" w:rsidR="00AD04EA" w:rsidRPr="00E97B9F" w:rsidRDefault="00AD04EA" w:rsidP="00AD04EA">
      <w:pPr>
        <w:rPr>
          <w:rFonts w:ascii="Arial" w:hAnsi="Arial" w:cs="Arial"/>
        </w:rPr>
      </w:pPr>
    </w:p>
    <w:p w14:paraId="00492110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Namen: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 xml:space="preserve">Maurice Koster, </w:t>
      </w:r>
      <w:r w:rsidR="00394597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Tolga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, Ivan Holwerda</w:t>
      </w:r>
    </w:p>
    <w:p w14:paraId="1086250D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Studiejaar: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3</w:t>
      </w:r>
    </w:p>
    <w:p w14:paraId="05482D15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Werkgroep: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Groep 1</w:t>
      </w:r>
    </w:p>
    <w:p w14:paraId="3CF639CE" w14:textId="77777777" w:rsidR="00AD04EA" w:rsidRPr="00E97B9F" w:rsidRDefault="00AD04EA" w:rsidP="00AD04EA">
      <w:pPr>
        <w:pStyle w:val="NormalWeb"/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Projectleider: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60511A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Mohamed Boukiour</w:t>
      </w:r>
    </w:p>
    <w:p w14:paraId="4D146231" w14:textId="7DA5803F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Inleverdatum: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90399D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13-01-2021</w:t>
      </w:r>
    </w:p>
    <w:p w14:paraId="2207D35C" w14:textId="77777777" w:rsidR="00AD04EA" w:rsidRPr="00E97B9F" w:rsidRDefault="00AD04EA" w:rsidP="00B16E89">
      <w:pPr>
        <w:pStyle w:val="NormalWeb"/>
        <w:rPr>
          <w:rFonts w:ascii="Arial" w:hAnsi="Arial" w:cs="Arial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Versie: </w:t>
      </w:r>
      <w:r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0.1</w:t>
      </w:r>
      <w:r w:rsidRPr="00E97B9F">
        <w:rPr>
          <w:rFonts w:ascii="Arial" w:hAnsi="Arial" w:cs="Arial"/>
          <w:sz w:val="22"/>
          <w:szCs w:val="22"/>
        </w:rPr>
        <w:br w:type="page"/>
      </w:r>
    </w:p>
    <w:p w14:paraId="214436EE" w14:textId="77777777" w:rsidR="005F1E93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hAnsi="Arial" w:cs="Arial"/>
        </w:rPr>
        <w:lastRenderedPageBreak/>
        <w:t>Inhoudsopgave</w:t>
      </w:r>
    </w:p>
    <w:p w14:paraId="50FC1F61" w14:textId="77777777" w:rsidR="004F1FA5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begin"/>
      </w:r>
      <w:r w:rsidRPr="00E97B9F">
        <w:rPr>
          <w:rFonts w:ascii="Arial" w:eastAsiaTheme="minorEastAsia" w:hAnsi="Arial" w:cs="Arial"/>
          <w:bCs/>
          <w:sz w:val="21"/>
          <w:szCs w:val="21"/>
        </w:rPr>
        <w:instrText xml:space="preserve"> TOC \o "1-3" \h \z \u </w:instrText>
      </w: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separate"/>
      </w:r>
      <w:hyperlink w:anchor="_Toc49763594" w:history="1"/>
    </w:p>
    <w:p w14:paraId="734C9AAF" w14:textId="77777777" w:rsidR="004F1FA5" w:rsidRPr="00E97B9F" w:rsidRDefault="00B8410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6" w:history="1">
        <w:r w:rsidR="004F1FA5" w:rsidRPr="00E97B9F">
          <w:rPr>
            <w:rStyle w:val="Hyperlink"/>
            <w:rFonts w:ascii="Arial" w:hAnsi="Arial" w:cs="Arial"/>
            <w:noProof/>
          </w:rPr>
          <w:t>Behoefteanalyse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_Toc49763596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3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CD73298" w14:textId="77777777" w:rsidR="004F1FA5" w:rsidRPr="00E97B9F" w:rsidRDefault="00B8410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7" w:history="1">
        <w:r w:rsidR="004F1FA5" w:rsidRPr="00E97B9F">
          <w:rPr>
            <w:rStyle w:val="Hyperlink"/>
            <w:rFonts w:ascii="Arial" w:hAnsi="Arial" w:cs="Arial"/>
            <w:noProof/>
          </w:rPr>
          <w:t>Plan van Aanpak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_Toc49763597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4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6BCD759" w14:textId="77777777" w:rsidR="004F1FA5" w:rsidRPr="00E97B9F" w:rsidRDefault="00B8410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8" w:history="1">
        <w:r w:rsidR="004F1FA5" w:rsidRPr="00E97B9F">
          <w:rPr>
            <w:rStyle w:val="Hyperlink"/>
            <w:rFonts w:ascii="Arial" w:hAnsi="Arial" w:cs="Arial"/>
            <w:noProof/>
          </w:rPr>
          <w:t>Functioneel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_Toc49763598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5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59E3AE9" w14:textId="77777777" w:rsidR="004F1FA5" w:rsidRPr="00E97B9F" w:rsidRDefault="00B8410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9" w:history="1">
        <w:r w:rsidR="004F1FA5" w:rsidRPr="00E97B9F">
          <w:rPr>
            <w:rStyle w:val="Hyperlink"/>
            <w:rFonts w:ascii="Arial" w:hAnsi="Arial" w:cs="Arial"/>
            <w:noProof/>
          </w:rPr>
          <w:t>Technisch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_Toc49763599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6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246E4B9" w14:textId="77777777" w:rsidR="004F1FA5" w:rsidRPr="00E97B9F" w:rsidRDefault="00B8410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0" w:history="1">
        <w:r w:rsidR="004F1FA5" w:rsidRPr="00E97B9F">
          <w:rPr>
            <w:rStyle w:val="Hyperlink"/>
            <w:rFonts w:ascii="Arial" w:hAnsi="Arial" w:cs="Arial"/>
            <w:noProof/>
          </w:rPr>
          <w:t>Ontwikkelomgeving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_Toc49763600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7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4C14C25" w14:textId="77777777" w:rsidR="004F1FA5" w:rsidRPr="00E97B9F" w:rsidRDefault="00B8410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1" w:history="1">
        <w:r w:rsidR="004F1FA5" w:rsidRPr="00E97B9F">
          <w:rPr>
            <w:rStyle w:val="Hyperlink"/>
            <w:rFonts w:ascii="Arial" w:hAnsi="Arial" w:cs="Arial"/>
            <w:noProof/>
          </w:rPr>
          <w:t>Realisatie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_Toc49763601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8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6931775" w14:textId="77777777" w:rsidR="004F1FA5" w:rsidRPr="00E97B9F" w:rsidRDefault="00B8410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2" w:history="1">
        <w:r w:rsidR="004F1FA5" w:rsidRPr="00E97B9F">
          <w:rPr>
            <w:rStyle w:val="Hyperlink"/>
            <w:rFonts w:ascii="Arial" w:hAnsi="Arial" w:cs="Arial"/>
            <w:noProof/>
          </w:rPr>
          <w:t>Oplevering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_Toc49763602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9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3F7D28C" w14:textId="77777777" w:rsidR="004F1FA5" w:rsidRPr="00E97B9F" w:rsidRDefault="00B8410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3" w:history="1">
        <w:r w:rsidR="004F1FA5" w:rsidRPr="00E97B9F">
          <w:rPr>
            <w:rStyle w:val="Hyperlink"/>
            <w:rFonts w:ascii="Arial" w:hAnsi="Arial" w:cs="Arial"/>
            <w:noProof/>
          </w:rPr>
          <w:t>Nazorg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_Toc49763603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10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555260B" w14:textId="77777777" w:rsidR="004F1FA5" w:rsidRPr="00E97B9F" w:rsidRDefault="00B8410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4" w:history="1">
        <w:r w:rsidR="004F1FA5" w:rsidRPr="00E97B9F">
          <w:rPr>
            <w:rStyle w:val="Hyperlink"/>
            <w:rFonts w:ascii="Arial" w:hAnsi="Arial" w:cs="Arial"/>
            <w:noProof/>
          </w:rPr>
          <w:t>Bijlagen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_Toc49763604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11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EA13E06" w14:textId="77777777" w:rsidR="00AD04EA" w:rsidRPr="00E97B9F" w:rsidRDefault="004F1FA5">
      <w:pPr>
        <w:rPr>
          <w:rFonts w:ascii="Arial" w:eastAsiaTheme="minorEastAsia" w:hAnsi="Arial" w:cs="Arial"/>
          <w:bCs/>
          <w:sz w:val="21"/>
          <w:szCs w:val="21"/>
          <w:lang w:eastAsia="nl-N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end"/>
      </w:r>
      <w:r w:rsidR="00AD04EA"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3AD557B4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1" w:name="_Toc49763596"/>
      <w:r w:rsidRPr="00E97B9F">
        <w:rPr>
          <w:rFonts w:ascii="Arial" w:eastAsiaTheme="minorEastAsia" w:hAnsi="Arial" w:cs="Arial"/>
        </w:rPr>
        <w:lastRenderedPageBreak/>
        <w:t>Behoefteanalyse</w:t>
      </w:r>
      <w:bookmarkEnd w:id="1"/>
    </w:p>
    <w:p w14:paraId="2592610B" w14:textId="77777777" w:rsidR="00240C3D" w:rsidRPr="00E97B9F" w:rsidRDefault="00240C3D">
      <w:pPr>
        <w:rPr>
          <w:rFonts w:ascii="Arial" w:eastAsiaTheme="minorEastAsia" w:hAnsi="Arial" w:cs="Arial"/>
          <w:bCs/>
          <w:sz w:val="21"/>
          <w:szCs w:val="21"/>
        </w:rPr>
      </w:pPr>
    </w:p>
    <w:p w14:paraId="7BA1B5DD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De kern van het project: </w:t>
      </w:r>
    </w:p>
    <w:p w14:paraId="05CADB72" w14:textId="40288DA6" w:rsidR="00240C3D" w:rsidRPr="00E97B9F" w:rsidRDefault="002A1CEB" w:rsidP="00240C3D">
      <w:pPr>
        <w:rPr>
          <w:rFonts w:ascii="Arial" w:hAnsi="Arial" w:cs="Arial"/>
          <w:bCs/>
          <w:sz w:val="22"/>
          <w:szCs w:val="22"/>
          <w:lang w:eastAsia="nl-NL"/>
        </w:rPr>
      </w:pPr>
      <w:r w:rsidRPr="00E97B9F">
        <w:rPr>
          <w:rFonts w:ascii="Arial" w:hAnsi="Arial" w:cs="Arial"/>
          <w:bCs/>
          <w:sz w:val="22"/>
          <w:szCs w:val="22"/>
          <w:lang w:eastAsia="nl-NL"/>
        </w:rPr>
        <w:t xml:space="preserve">Het </w:t>
      </w:r>
      <w:r w:rsidR="005474D2" w:rsidRPr="00E97B9F">
        <w:rPr>
          <w:rFonts w:ascii="Arial" w:hAnsi="Arial" w:cs="Arial"/>
          <w:bCs/>
          <w:sz w:val="22"/>
          <w:szCs w:val="22"/>
          <w:lang w:eastAsia="nl-NL"/>
        </w:rPr>
        <w:t>is de bedoeling om een app te bouwen die op een eenvoudige en laagdrempelige manier 1 groot product te maken dat veel mensen kan bereiken</w:t>
      </w:r>
      <w:r w:rsidR="00854A43" w:rsidRPr="00E97B9F">
        <w:rPr>
          <w:rFonts w:ascii="Arial" w:hAnsi="Arial" w:cs="Arial"/>
          <w:bCs/>
          <w:sz w:val="22"/>
          <w:szCs w:val="22"/>
          <w:lang w:eastAsia="nl-NL"/>
        </w:rPr>
        <w:t>.</w:t>
      </w:r>
    </w:p>
    <w:p w14:paraId="52515724" w14:textId="77777777" w:rsidR="00240C3D" w:rsidRPr="00E97B9F" w:rsidRDefault="00240C3D" w:rsidP="00240C3D">
      <w:pPr>
        <w:rPr>
          <w:rFonts w:ascii="Arial" w:hAnsi="Arial" w:cs="Arial"/>
          <w:b/>
          <w:sz w:val="22"/>
          <w:szCs w:val="22"/>
          <w:lang w:eastAsia="nl-NL"/>
        </w:rPr>
      </w:pPr>
    </w:p>
    <w:p w14:paraId="1588D8CC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Aanleiding: </w:t>
      </w:r>
    </w:p>
    <w:p w14:paraId="3DF1BFFC" w14:textId="08AC61D6" w:rsidR="00240C3D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De reden voor het maken van een app in plaats van een website is omdat een app iets meer toegankelijker is voor het geselecteerde publiek.</w:t>
      </w:r>
    </w:p>
    <w:p w14:paraId="5831F7E0" w14:textId="0FFF41DE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4E8E8DEE" w14:textId="184F8A03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Omdat deze taal langzaam aan het vergaan is en veel boeken in en over deze taal ook verdwijnen wil de klant een app ontwikkelen zodat er 1 grote toegankelijke app is waar je op beginner niveau deze taal kan leren</w:t>
      </w:r>
    </w:p>
    <w:p w14:paraId="7E5EF106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1B516227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Algemene beschrijving van de applicatie: </w:t>
      </w:r>
    </w:p>
    <w:p w14:paraId="1C2F2619" w14:textId="28B10613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In de app heb je 4 schermen:</w:t>
      </w:r>
    </w:p>
    <w:p w14:paraId="2A42D32E" w14:textId="60AC621A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503C69D8" w14:textId="01E6889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Oefenen: kies uit verschillende categorieën waar je plaatjes gerelateerd aan de gekozen categorie krijgt te zien en je moet dan het woord raden wat je in het plaatje ziet.</w:t>
      </w:r>
    </w:p>
    <w:p w14:paraId="0413B47F" w14:textId="777777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6AD65AA5" w14:textId="07EE24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Quiz: Je krijgt een test over de woordjes die hebt geoefend in het oefen scherm. Bij 3 foute antwoorden krijg je het goede antwoord te zien en de punten worden bij gehouden met sterretjes.</w:t>
      </w:r>
    </w:p>
    <w:p w14:paraId="55F9B009" w14:textId="66E33C0F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3683EFC7" w14:textId="0B9C6E8B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Score: Hier kan je je score zien.</w:t>
      </w:r>
    </w:p>
    <w:p w14:paraId="6873F6FC" w14:textId="43D70906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B81FF1A" w14:textId="2CA27A2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Over: Hier kan je info vinden over de app en contact gegevens</w:t>
      </w:r>
      <w:r w:rsidR="007C69DC" w:rsidRPr="00E97B9F">
        <w:rPr>
          <w:rFonts w:ascii="Arial" w:hAnsi="Arial" w:cs="Arial"/>
          <w:bCs/>
          <w:lang w:eastAsia="nl-NL"/>
        </w:rPr>
        <w:t>.</w:t>
      </w:r>
    </w:p>
    <w:p w14:paraId="57D53BD6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</w:p>
    <w:p w14:paraId="2A6567C5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0F4AC10B" w14:textId="19F73CC2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doel is om te zorgen dat basisschoolleerlingen de taal zich eigen kunnen maken.</w:t>
      </w:r>
    </w:p>
    <w:p w14:paraId="41DC799E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42328C33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Doelgroepen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2839464A" w14:textId="3BA7BA4A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 xml:space="preserve">De doelgroep </w:t>
      </w:r>
      <w:r w:rsidR="007C69DC" w:rsidRPr="00E97B9F">
        <w:rPr>
          <w:rFonts w:ascii="Arial" w:hAnsi="Arial" w:cs="Arial"/>
          <w:bCs/>
          <w:lang w:eastAsia="nl-NL"/>
        </w:rPr>
        <w:t>zijn basisschoolleerlingen.</w:t>
      </w:r>
    </w:p>
    <w:p w14:paraId="384A3C7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12FF0BF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Vormgeving: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5D7B7918" w14:textId="6E03FA66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kleuren die terug moet komen in de app zijn de kleuren: blauw, groen en geel en de tinten moeten licht zijn.</w:t>
      </w:r>
    </w:p>
    <w:p w14:paraId="29AA0288" w14:textId="7A2FEF66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C000DA6" w14:textId="7B6D54F9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app moet er simpel en kinderlijk uit zien.</w:t>
      </w:r>
    </w:p>
    <w:p w14:paraId="64E1708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37A79B1A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Informatie in de applicatie: </w:t>
      </w:r>
    </w:p>
    <w:p w14:paraId="33F61208" w14:textId="00ED7A71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informatie in de app word aangeleverd door de klant</w:t>
      </w:r>
    </w:p>
    <w:p w14:paraId="021E91B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69C957B9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Interactie van de applicatie: </w:t>
      </w:r>
    </w:p>
    <w:p w14:paraId="6C37352A" w14:textId="0885A102" w:rsidR="00240C3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 de toegankelijkheid van de app wordt nog na gedacht denk hierbij aan toegankelijkheid voor slechthorende of slecht ziende mensen.</w:t>
      </w:r>
    </w:p>
    <w:p w14:paraId="1CFF7EC0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2AA796A4" w14:textId="77777777" w:rsidR="009F384D" w:rsidRPr="00E97B9F" w:rsidRDefault="009F384D">
      <w:pPr>
        <w:rPr>
          <w:rFonts w:ascii="Arial" w:hAnsi="Arial" w:cs="Arial"/>
          <w:b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lang w:eastAsia="nl-NL"/>
        </w:rPr>
        <w:br w:type="page"/>
      </w:r>
    </w:p>
    <w:p w14:paraId="575645E0" w14:textId="76BC236A" w:rsidR="009F384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lastRenderedPageBreak/>
        <w:t>Tot slot</w:t>
      </w:r>
    </w:p>
    <w:p w14:paraId="25E709CC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Op 28 oktober moet er een ontwerp worden ingeleverd en op 13 januari de realisatie.</w:t>
      </w:r>
    </w:p>
    <w:p w14:paraId="72CDDB05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5683A8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Wanneer er een test versie moet worden ingeleverd wordt nog besproken.</w:t>
      </w:r>
    </w:p>
    <w:p w14:paraId="4FC4FF9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43B9885E" w14:textId="6B909D6C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budget is 5000 euro.</w:t>
      </w:r>
    </w:p>
    <w:p w14:paraId="25F43657" w14:textId="24D5760F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0AE5435" w14:textId="0B754130" w:rsidR="00AD04EA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talen waarin de app moet worden gemaakt zijn Nederlands en als mogelijk Engels.</w:t>
      </w:r>
      <w:r w:rsidR="00AD04EA" w:rsidRPr="00E97B9F">
        <w:rPr>
          <w:rFonts w:ascii="Arial" w:eastAsiaTheme="minorEastAsia" w:hAnsi="Arial" w:cs="Arial"/>
          <w:color w:val="2F5496" w:themeColor="accent1" w:themeShade="BF"/>
          <w:sz w:val="26"/>
          <w:szCs w:val="26"/>
        </w:rPr>
        <w:br w:type="page"/>
      </w:r>
    </w:p>
    <w:p w14:paraId="0AE1418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2" w:name="_Toc49763597"/>
      <w:r w:rsidRPr="00E97B9F">
        <w:rPr>
          <w:rFonts w:ascii="Arial" w:eastAsiaTheme="minorEastAsia" w:hAnsi="Arial" w:cs="Arial"/>
        </w:rPr>
        <w:lastRenderedPageBreak/>
        <w:t>Plan van Aanpak</w:t>
      </w:r>
      <w:bookmarkEnd w:id="2"/>
    </w:p>
    <w:p w14:paraId="7E9BD4CC" w14:textId="77777777" w:rsidR="007371FD" w:rsidRPr="00E97B9F" w:rsidRDefault="007371FD" w:rsidP="007371FD">
      <w:pPr>
        <w:rPr>
          <w:rFonts w:ascii="Arial" w:hAnsi="Arial" w:cs="Arial"/>
        </w:rPr>
      </w:pPr>
    </w:p>
    <w:p w14:paraId="75E20BBB" w14:textId="77777777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Het document Plan van Aanpak bevat de volgende hoofdstukken:</w:t>
      </w:r>
    </w:p>
    <w:p w14:paraId="7BE8EE0E" w14:textId="77777777" w:rsidR="00730B64" w:rsidRPr="00E97B9F" w:rsidRDefault="00730B64" w:rsidP="00730B64">
      <w:pPr>
        <w:rPr>
          <w:rFonts w:ascii="Arial" w:hAnsi="Arial" w:cs="Arial"/>
        </w:rPr>
      </w:pPr>
    </w:p>
    <w:p w14:paraId="3201894C" w14:textId="4B2DD07F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 xml:space="preserve">1. Inleiding: </w:t>
      </w:r>
    </w:p>
    <w:p w14:paraId="37A46A55" w14:textId="0F762108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Hieronder ziet u wat benodigde informatie over het project. De inhoud van het project is om een app te maken die helpt met het beoefenen van de taal Amazigh.</w:t>
      </w:r>
    </w:p>
    <w:p w14:paraId="7FFCE5F9" w14:textId="77777777" w:rsidR="00730B64" w:rsidRPr="00E97B9F" w:rsidRDefault="00730B64" w:rsidP="00730B64">
      <w:pPr>
        <w:rPr>
          <w:rFonts w:ascii="Arial" w:hAnsi="Arial" w:cs="Arial"/>
        </w:rPr>
      </w:pPr>
    </w:p>
    <w:p w14:paraId="240F7898" w14:textId="76AE4C30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2. Doelstelling:</w:t>
      </w:r>
      <w:r w:rsidRPr="00E97B9F">
        <w:rPr>
          <w:rFonts w:ascii="Arial" w:hAnsi="Arial" w:cs="Arial"/>
        </w:rPr>
        <w:t xml:space="preserve"> </w:t>
      </w:r>
    </w:p>
    <w:p w14:paraId="17ADBBA9" w14:textId="03ADBEC9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Het doel is om basisschoolleerlingen te ondersteuenen in het leren van de taal Amazigh doormiddel van een app.</w:t>
      </w:r>
    </w:p>
    <w:p w14:paraId="009231DE" w14:textId="77777777" w:rsidR="00730B64" w:rsidRPr="00E97B9F" w:rsidRDefault="00730B64" w:rsidP="00730B64">
      <w:pPr>
        <w:rPr>
          <w:rFonts w:ascii="Arial" w:hAnsi="Arial" w:cs="Arial"/>
        </w:rPr>
      </w:pPr>
    </w:p>
    <w:p w14:paraId="038FD28A" w14:textId="41B238FA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3. Omschrijving:</w:t>
      </w:r>
      <w:r w:rsidRPr="00E97B9F">
        <w:rPr>
          <w:rFonts w:ascii="Arial" w:hAnsi="Arial" w:cs="Arial"/>
        </w:rPr>
        <w:t xml:space="preserve"> </w:t>
      </w:r>
    </w:p>
    <w:p w14:paraId="6D40B698" w14:textId="6530EC63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De app heeft 4 schermen (zie behoefte analyse Algemene beschrijving van de applicatie)</w:t>
      </w:r>
      <w:r w:rsidR="00440F89" w:rsidRPr="00E97B9F">
        <w:rPr>
          <w:rFonts w:ascii="Arial" w:hAnsi="Arial" w:cs="Arial"/>
        </w:rPr>
        <w:t>.</w:t>
      </w:r>
    </w:p>
    <w:p w14:paraId="3F8CB726" w14:textId="77777777" w:rsidR="00730B64" w:rsidRPr="00E97B9F" w:rsidRDefault="00730B64" w:rsidP="00730B64">
      <w:pPr>
        <w:rPr>
          <w:rFonts w:ascii="Arial" w:hAnsi="Arial" w:cs="Arial"/>
        </w:rPr>
      </w:pPr>
    </w:p>
    <w:p w14:paraId="145B08ED" w14:textId="4C42F72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4. Projectgroep</w:t>
      </w:r>
      <w:r w:rsidRPr="00E97B9F">
        <w:rPr>
          <w:rFonts w:ascii="Arial" w:hAnsi="Arial" w:cs="Arial"/>
        </w:rPr>
        <w:t xml:space="preserve">: 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2993"/>
        <w:gridCol w:w="3081"/>
        <w:gridCol w:w="2998"/>
      </w:tblGrid>
      <w:tr w:rsidR="00440F89" w:rsidRPr="00E97B9F" w14:paraId="5D6D0E3D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7C22C8D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Tolga Guler</w:t>
            </w:r>
          </w:p>
        </w:tc>
        <w:tc>
          <w:tcPr>
            <w:tcW w:w="3081" w:type="dxa"/>
          </w:tcPr>
          <w:p w14:paraId="5D805B57" w14:textId="77777777" w:rsidR="00440F89" w:rsidRPr="00E97B9F" w:rsidRDefault="00B84106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9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1046721@mborijnland.nl</w:t>
              </w:r>
            </w:hyperlink>
          </w:p>
        </w:tc>
        <w:tc>
          <w:tcPr>
            <w:tcW w:w="2998" w:type="dxa"/>
          </w:tcPr>
          <w:p w14:paraId="203CF418" w14:textId="2F1B9370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6C19E07C" w14:textId="77777777" w:rsidTr="00D05C6C">
        <w:trPr>
          <w:trHeight w:val="428"/>
        </w:trPr>
        <w:tc>
          <w:tcPr>
            <w:tcW w:w="2993" w:type="dxa"/>
            <w:shd w:val="clear" w:color="auto" w:fill="D9D9D9" w:themeFill="background1" w:themeFillShade="D9"/>
          </w:tcPr>
          <w:p w14:paraId="3BC82BF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Ivan Holwerda</w:t>
            </w:r>
          </w:p>
        </w:tc>
        <w:tc>
          <w:tcPr>
            <w:tcW w:w="3081" w:type="dxa"/>
          </w:tcPr>
          <w:p w14:paraId="094BEC4B" w14:textId="77777777" w:rsidR="00440F89" w:rsidRPr="00E97B9F" w:rsidRDefault="00B84106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0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1041663@mborijnland.nl</w:t>
              </w:r>
            </w:hyperlink>
          </w:p>
        </w:tc>
        <w:tc>
          <w:tcPr>
            <w:tcW w:w="2998" w:type="dxa"/>
          </w:tcPr>
          <w:p w14:paraId="40B49DE3" w14:textId="73A3039A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416462B1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37C5D8C7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Maurice Koster</w:t>
            </w:r>
          </w:p>
        </w:tc>
        <w:tc>
          <w:tcPr>
            <w:tcW w:w="3081" w:type="dxa"/>
          </w:tcPr>
          <w:p w14:paraId="3C1A1B24" w14:textId="77777777" w:rsidR="00440F89" w:rsidRPr="00E97B9F" w:rsidRDefault="00B84106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1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1042873@mborijnland.nl</w:t>
              </w:r>
            </w:hyperlink>
          </w:p>
        </w:tc>
        <w:tc>
          <w:tcPr>
            <w:tcW w:w="2998" w:type="dxa"/>
          </w:tcPr>
          <w:p w14:paraId="50900D8B" w14:textId="19504865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73AC1D07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432AE7EF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Mohamed Boukiour</w:t>
            </w:r>
          </w:p>
        </w:tc>
        <w:tc>
          <w:tcPr>
            <w:tcW w:w="3081" w:type="dxa"/>
          </w:tcPr>
          <w:p w14:paraId="6010882D" w14:textId="77777777" w:rsidR="00440F89" w:rsidRPr="00E97B9F" w:rsidRDefault="00B84106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2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mboukiour@mborijnland.nl</w:t>
              </w:r>
            </w:hyperlink>
          </w:p>
        </w:tc>
        <w:tc>
          <w:tcPr>
            <w:tcW w:w="2998" w:type="dxa"/>
          </w:tcPr>
          <w:p w14:paraId="754503B5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Projectleider</w:t>
            </w:r>
          </w:p>
        </w:tc>
      </w:tr>
    </w:tbl>
    <w:p w14:paraId="037237B4" w14:textId="77777777" w:rsidR="00730B64" w:rsidRPr="00E97B9F" w:rsidRDefault="00730B64" w:rsidP="00730B64">
      <w:pPr>
        <w:rPr>
          <w:rFonts w:ascii="Arial" w:hAnsi="Arial" w:cs="Arial"/>
        </w:rPr>
      </w:pPr>
    </w:p>
    <w:p w14:paraId="4FCFB26E" w14:textId="5ED3C096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5. Benodigdheden:</w:t>
      </w:r>
      <w:r w:rsidRPr="00E97B9F">
        <w:rPr>
          <w:rFonts w:ascii="Arial" w:hAnsi="Arial" w:cs="Arial"/>
        </w:rPr>
        <w:t xml:space="preserve"> </w:t>
      </w:r>
    </w:p>
    <w:p w14:paraId="7C902171" w14:textId="2100B5D8" w:rsidR="00440F89" w:rsidRPr="00E97B9F" w:rsidRDefault="00440F89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Hardware:</w:t>
      </w:r>
    </w:p>
    <w:p w14:paraId="334CE1DB" w14:textId="22592E84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Laptop / desktop;</w:t>
      </w:r>
    </w:p>
    <w:p w14:paraId="213F67BD" w14:textId="38D76077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device (optioneel).</w:t>
      </w:r>
    </w:p>
    <w:p w14:paraId="6EFA971B" w14:textId="2B6BAD09" w:rsidR="00440F89" w:rsidRPr="00E97B9F" w:rsidRDefault="00440F89" w:rsidP="00440F89">
      <w:pPr>
        <w:rPr>
          <w:rFonts w:ascii="Arial" w:hAnsi="Arial" w:cs="Arial"/>
        </w:rPr>
      </w:pPr>
      <w:r w:rsidRPr="00E97B9F">
        <w:rPr>
          <w:rFonts w:ascii="Arial" w:hAnsi="Arial" w:cs="Arial"/>
        </w:rPr>
        <w:t>Software:</w:t>
      </w:r>
    </w:p>
    <w:p w14:paraId="5CD9FB2C" w14:textId="4AFB3626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studio;</w:t>
      </w:r>
    </w:p>
    <w:p w14:paraId="1E55E185" w14:textId="525A4835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IDE naar eigen keuze;</w:t>
      </w:r>
    </w:p>
    <w:p w14:paraId="5FD9CAB5" w14:textId="6C90F351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E97B9F">
        <w:rPr>
          <w:rFonts w:ascii="Arial" w:hAnsi="Arial" w:cs="Arial"/>
          <w:lang w:val="en-GB"/>
        </w:rPr>
        <w:t>Microsoft Word, Excel, Powerpoint, Teams;</w:t>
      </w:r>
    </w:p>
    <w:p w14:paraId="56907C22" w14:textId="0FD35102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Internet browser naar eigen keuze;</w:t>
      </w:r>
    </w:p>
    <w:p w14:paraId="4BCA61FF" w14:textId="0D79EBC0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Google</w:t>
      </w:r>
      <w:r w:rsidR="002C378B" w:rsidRPr="00E97B9F">
        <w:rPr>
          <w:rFonts w:ascii="Arial" w:hAnsi="Arial" w:cs="Arial"/>
        </w:rPr>
        <w:t xml:space="preserve"> drive,</w:t>
      </w:r>
      <w:r w:rsidRPr="00E97B9F">
        <w:rPr>
          <w:rFonts w:ascii="Arial" w:hAnsi="Arial" w:cs="Arial"/>
        </w:rPr>
        <w:t xml:space="preserve"> docs, spreadsheet.</w:t>
      </w:r>
    </w:p>
    <w:p w14:paraId="6DFD0F15" w14:textId="77777777" w:rsidR="00730B64" w:rsidRPr="00E97B9F" w:rsidRDefault="00730B64" w:rsidP="00730B64">
      <w:pPr>
        <w:rPr>
          <w:rFonts w:ascii="Arial" w:hAnsi="Arial" w:cs="Arial"/>
        </w:rPr>
      </w:pPr>
    </w:p>
    <w:p w14:paraId="203892C4" w14:textId="1BC7D34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6. Planning:</w:t>
      </w:r>
      <w:r w:rsidRPr="00E97B9F">
        <w:rPr>
          <w:rFonts w:ascii="Arial" w:hAnsi="Arial" w:cs="Arial"/>
        </w:rPr>
        <w:t xml:space="preserve"> </w:t>
      </w:r>
    </w:p>
    <w:p w14:paraId="5C021646" w14:textId="7295D97D" w:rsidR="004F3333" w:rsidRPr="00E97B9F" w:rsidRDefault="004F3333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Pr="00E97B9F">
          <w:rPr>
            <w:rStyle w:val="Hyperlink"/>
            <w:rFonts w:ascii="Arial" w:hAnsi="Arial" w:cs="Arial"/>
          </w:rPr>
          <w:t>Bijlage 1</w:t>
        </w:r>
      </w:hyperlink>
      <w:r w:rsidRPr="00E97B9F">
        <w:rPr>
          <w:rFonts w:ascii="Arial" w:hAnsi="Arial" w:cs="Arial"/>
        </w:rPr>
        <w:t>.</w:t>
      </w:r>
    </w:p>
    <w:p w14:paraId="35631FAD" w14:textId="77777777" w:rsidR="00730B64" w:rsidRPr="00E97B9F" w:rsidRDefault="00730B64" w:rsidP="00730B64">
      <w:pPr>
        <w:rPr>
          <w:rFonts w:ascii="Arial" w:hAnsi="Arial" w:cs="Arial"/>
        </w:rPr>
      </w:pPr>
    </w:p>
    <w:p w14:paraId="1C3C87AE" w14:textId="77777777" w:rsidR="004F3333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7. Takenlijst:</w:t>
      </w:r>
    </w:p>
    <w:p w14:paraId="1EDB431D" w14:textId="3236F66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="00532723" w:rsidRPr="00E97B9F">
          <w:rPr>
            <w:rStyle w:val="Hyperlink"/>
            <w:rFonts w:ascii="Arial" w:hAnsi="Arial" w:cs="Arial"/>
          </w:rPr>
          <w:t>Bijlage 1</w:t>
        </w:r>
      </w:hyperlink>
      <w:r w:rsidR="00532723" w:rsidRPr="00E97B9F">
        <w:rPr>
          <w:rFonts w:ascii="Arial" w:hAnsi="Arial" w:cs="Arial"/>
        </w:rPr>
        <w:t>.</w:t>
      </w:r>
    </w:p>
    <w:p w14:paraId="0F6BBE5A" w14:textId="77777777" w:rsidR="00730B64" w:rsidRPr="00E97B9F" w:rsidRDefault="00730B64" w:rsidP="00730B64">
      <w:pPr>
        <w:rPr>
          <w:rFonts w:ascii="Arial" w:hAnsi="Arial" w:cs="Arial"/>
        </w:rPr>
      </w:pPr>
    </w:p>
    <w:p w14:paraId="42CC279C" w14:textId="77777777" w:rsidR="00730B64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3" w:name="_Toc49763598"/>
      <w:r w:rsidRPr="00E97B9F">
        <w:rPr>
          <w:rFonts w:ascii="Arial" w:eastAsiaTheme="minorEastAsia" w:hAnsi="Arial" w:cs="Arial"/>
        </w:rPr>
        <w:lastRenderedPageBreak/>
        <w:t>Functioneel Ontwerp</w:t>
      </w:r>
      <w:bookmarkEnd w:id="3"/>
    </w:p>
    <w:p w14:paraId="192F6477" w14:textId="2E585C0B" w:rsidR="00730B64" w:rsidRPr="00E97B9F" w:rsidRDefault="00730B64" w:rsidP="00730B64">
      <w:pPr>
        <w:rPr>
          <w:rFonts w:ascii="Arial" w:hAnsi="Arial" w:cs="Arial"/>
        </w:rPr>
      </w:pPr>
    </w:p>
    <w:p w14:paraId="0ECFDCB4" w14:textId="2855F4FD" w:rsidR="005E2C21" w:rsidRPr="00E97B9F" w:rsidRDefault="005E2C21" w:rsidP="00730B64">
      <w:pPr>
        <w:rPr>
          <w:rFonts w:ascii="Arial" w:hAnsi="Arial" w:cs="Arial"/>
        </w:rPr>
      </w:pPr>
    </w:p>
    <w:p w14:paraId="04A4608F" w14:textId="64144535" w:rsidR="005E2C21" w:rsidRPr="00E97B9F" w:rsidRDefault="00F002AE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37D719E7" wp14:editId="098C3D31">
            <wp:extent cx="5752465" cy="3168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0D1F" w14:textId="78AFFC3C" w:rsidR="005E2C21" w:rsidRPr="00E97B9F" w:rsidRDefault="005E2C21" w:rsidP="00730B64">
      <w:pPr>
        <w:rPr>
          <w:rFonts w:ascii="Arial" w:hAnsi="Arial" w:cs="Arial"/>
        </w:rPr>
      </w:pPr>
    </w:p>
    <w:p w14:paraId="126C7EEA" w14:textId="674D86E3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7820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00A1D0E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77FF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2A86119" w14:textId="6821CFB8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account aanmaken</w:t>
            </w:r>
          </w:p>
        </w:tc>
      </w:tr>
      <w:tr w:rsidR="00F002AE" w:rsidRPr="00E97B9F" w14:paraId="4D01D71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D7F91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2A7B0880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1</w:t>
            </w:r>
          </w:p>
        </w:tc>
      </w:tr>
      <w:tr w:rsidR="00F002AE" w:rsidRPr="00E97B9F" w14:paraId="2F3A50F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A556DC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4021708" w14:textId="1579C40D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F2C3CC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410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82B4614" w14:textId="54940770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Het overzicht scherm moet bezocht zijn</w:t>
            </w:r>
          </w:p>
        </w:tc>
      </w:tr>
      <w:tr w:rsidR="00F002AE" w:rsidRPr="00E97B9F" w14:paraId="31B57B2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F23FA5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473B29" w14:textId="0BBDA912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maakt een account aan</w:t>
            </w:r>
          </w:p>
        </w:tc>
      </w:tr>
      <w:tr w:rsidR="00F002AE" w:rsidRPr="00E97B9F" w14:paraId="7950285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A421FF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75D14BA6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50F7AAD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328C0B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5F2FE" w14:textId="75C7262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heeft een account aangemaakt</w:t>
            </w:r>
          </w:p>
        </w:tc>
      </w:tr>
    </w:tbl>
    <w:p w14:paraId="243C8EEE" w14:textId="4243F97B" w:rsidR="00F002AE" w:rsidRPr="00E97B9F" w:rsidRDefault="00F002AE" w:rsidP="00730B64">
      <w:pPr>
        <w:rPr>
          <w:rFonts w:ascii="Arial" w:hAnsi="Arial" w:cs="Arial"/>
        </w:rPr>
      </w:pPr>
    </w:p>
    <w:p w14:paraId="44C6C64A" w14:textId="0E245DD4" w:rsidR="00F002AE" w:rsidRPr="00E97B9F" w:rsidRDefault="00F002AE" w:rsidP="00730B64">
      <w:pPr>
        <w:rPr>
          <w:rFonts w:ascii="Arial" w:hAnsi="Arial" w:cs="Arial"/>
        </w:rPr>
      </w:pPr>
    </w:p>
    <w:p w14:paraId="24303FFF" w14:textId="6A13D308" w:rsidR="00F002AE" w:rsidRPr="00E97B9F" w:rsidRDefault="00F002AE" w:rsidP="00730B64">
      <w:pPr>
        <w:rPr>
          <w:rFonts w:ascii="Arial" w:hAnsi="Arial" w:cs="Arial"/>
        </w:rPr>
      </w:pPr>
    </w:p>
    <w:p w14:paraId="1593B8FE" w14:textId="5F2CAF01" w:rsidR="00F002AE" w:rsidRPr="00E97B9F" w:rsidRDefault="00F002AE" w:rsidP="00730B64">
      <w:pPr>
        <w:rPr>
          <w:rFonts w:ascii="Arial" w:hAnsi="Arial" w:cs="Arial"/>
        </w:rPr>
      </w:pPr>
    </w:p>
    <w:p w14:paraId="5042A52F" w14:textId="27C7E487" w:rsidR="00F002AE" w:rsidRPr="00E97B9F" w:rsidRDefault="00F002AE" w:rsidP="00730B64">
      <w:pPr>
        <w:rPr>
          <w:rFonts w:ascii="Arial" w:hAnsi="Arial" w:cs="Arial"/>
        </w:rPr>
      </w:pPr>
    </w:p>
    <w:p w14:paraId="3A96CA76" w14:textId="45E1EC48" w:rsidR="00F002AE" w:rsidRPr="00E97B9F" w:rsidRDefault="00F002AE" w:rsidP="00730B64">
      <w:pPr>
        <w:rPr>
          <w:rFonts w:ascii="Arial" w:hAnsi="Arial" w:cs="Arial"/>
        </w:rPr>
      </w:pPr>
    </w:p>
    <w:p w14:paraId="073250B7" w14:textId="304F25B1" w:rsidR="00F002AE" w:rsidRPr="00E97B9F" w:rsidRDefault="00F002AE" w:rsidP="00730B64">
      <w:pPr>
        <w:rPr>
          <w:rFonts w:ascii="Arial" w:hAnsi="Arial" w:cs="Arial"/>
        </w:rPr>
      </w:pPr>
    </w:p>
    <w:p w14:paraId="6765CD64" w14:textId="47856A37" w:rsidR="00F002AE" w:rsidRPr="00E97B9F" w:rsidRDefault="00F002AE" w:rsidP="00730B64">
      <w:pPr>
        <w:rPr>
          <w:rFonts w:ascii="Arial" w:hAnsi="Arial" w:cs="Arial"/>
        </w:rPr>
      </w:pPr>
    </w:p>
    <w:p w14:paraId="6448A79B" w14:textId="5252C72A" w:rsidR="00F002AE" w:rsidRPr="00E97B9F" w:rsidRDefault="00F002AE" w:rsidP="00730B64">
      <w:pPr>
        <w:rPr>
          <w:rFonts w:ascii="Arial" w:hAnsi="Arial" w:cs="Arial"/>
        </w:rPr>
      </w:pPr>
    </w:p>
    <w:p w14:paraId="4CAF78A3" w14:textId="02B3F204" w:rsidR="00F002AE" w:rsidRPr="00E97B9F" w:rsidRDefault="00F002AE" w:rsidP="00730B64">
      <w:pPr>
        <w:rPr>
          <w:rFonts w:ascii="Arial" w:hAnsi="Arial" w:cs="Arial"/>
        </w:rPr>
      </w:pPr>
    </w:p>
    <w:p w14:paraId="4C582D0A" w14:textId="6DC4AB34" w:rsidR="00F002AE" w:rsidRPr="00E97B9F" w:rsidRDefault="00F002AE" w:rsidP="00730B64">
      <w:pPr>
        <w:rPr>
          <w:rFonts w:ascii="Arial" w:hAnsi="Arial" w:cs="Arial"/>
        </w:rPr>
      </w:pPr>
    </w:p>
    <w:p w14:paraId="2CE8E12E" w14:textId="7D135BC7" w:rsidR="00F002AE" w:rsidRPr="00E97B9F" w:rsidRDefault="00F002AE" w:rsidP="00730B64">
      <w:pPr>
        <w:rPr>
          <w:rFonts w:ascii="Arial" w:hAnsi="Arial" w:cs="Arial"/>
        </w:rPr>
      </w:pPr>
    </w:p>
    <w:p w14:paraId="6AB4D8BA" w14:textId="36EB4617" w:rsidR="00F002AE" w:rsidRPr="00E97B9F" w:rsidRDefault="00F002AE" w:rsidP="00730B64">
      <w:pPr>
        <w:rPr>
          <w:rFonts w:ascii="Arial" w:hAnsi="Arial" w:cs="Arial"/>
        </w:rPr>
      </w:pPr>
    </w:p>
    <w:p w14:paraId="7AECB71F" w14:textId="663A0723" w:rsidR="00F002AE" w:rsidRPr="00E97B9F" w:rsidRDefault="00F002AE" w:rsidP="00730B64">
      <w:pPr>
        <w:rPr>
          <w:rFonts w:ascii="Arial" w:hAnsi="Arial" w:cs="Arial"/>
        </w:rPr>
      </w:pPr>
    </w:p>
    <w:p w14:paraId="5B30B2B0" w14:textId="7643F622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274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1AE0BDD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DEAAD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lastRenderedPageBreak/>
              <w:t>Use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34CF85C" w14:textId="2B9405AB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oefening maken om voor te bereiden op een quiz</w:t>
            </w:r>
          </w:p>
        </w:tc>
      </w:tr>
      <w:tr w:rsidR="00F002AE" w:rsidRPr="00E97B9F" w14:paraId="5B38E2C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ADE869E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5DF1BC4" w14:textId="415245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2</w:t>
            </w:r>
          </w:p>
        </w:tc>
      </w:tr>
      <w:tr w:rsidR="00F002AE" w:rsidRPr="00E97B9F" w14:paraId="6A7C470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61BFF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10D68D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95BB48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CBE2E4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70296AF" w14:textId="3CE590BA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oefen scherm moet bezocht zijn</w:t>
            </w:r>
          </w:p>
        </w:tc>
      </w:tr>
      <w:tr w:rsidR="00F002AE" w:rsidRPr="00E97B9F" w14:paraId="4BBED1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E2A848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02AF9D2" w14:textId="4CA9A11B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maakt een oefening in voorbereiding voor een quiz gerelateerd aan deze oefening</w:t>
            </w:r>
          </w:p>
        </w:tc>
      </w:tr>
      <w:tr w:rsidR="00F002AE" w:rsidRPr="00E97B9F" w14:paraId="6399048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87FC0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65DCD30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125CB0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04F2CA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87096F8" w14:textId="4A90779F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heeft een oefening gemaakt</w:t>
            </w:r>
          </w:p>
        </w:tc>
      </w:tr>
    </w:tbl>
    <w:p w14:paraId="28465B48" w14:textId="7FE310C2" w:rsidR="00F002AE" w:rsidRPr="00E97B9F" w:rsidRDefault="00F002AE" w:rsidP="00730B64">
      <w:pPr>
        <w:rPr>
          <w:rFonts w:ascii="Arial" w:hAnsi="Arial" w:cs="Arial"/>
        </w:rPr>
      </w:pPr>
    </w:p>
    <w:p w14:paraId="4506DF4F" w14:textId="33B1BBC8" w:rsidR="00F002AE" w:rsidRPr="00E97B9F" w:rsidRDefault="00F002AE" w:rsidP="00730B64">
      <w:pPr>
        <w:rPr>
          <w:rFonts w:ascii="Arial" w:hAnsi="Arial" w:cs="Arial"/>
        </w:rPr>
      </w:pPr>
    </w:p>
    <w:p w14:paraId="447DB894" w14:textId="261EE633" w:rsidR="00F002AE" w:rsidRPr="00E97B9F" w:rsidRDefault="00F002AE" w:rsidP="00730B64">
      <w:pPr>
        <w:rPr>
          <w:rFonts w:ascii="Arial" w:hAnsi="Arial" w:cs="Arial"/>
        </w:rPr>
      </w:pPr>
    </w:p>
    <w:p w14:paraId="0A72039A" w14:textId="5300F2F3" w:rsidR="00F002AE" w:rsidRPr="00E97B9F" w:rsidRDefault="00F002AE" w:rsidP="00730B64">
      <w:pPr>
        <w:rPr>
          <w:rFonts w:ascii="Arial" w:hAnsi="Arial" w:cs="Arial"/>
        </w:rPr>
      </w:pPr>
    </w:p>
    <w:p w14:paraId="66754378" w14:textId="3BAA41B7" w:rsidR="00F002AE" w:rsidRPr="00E97B9F" w:rsidRDefault="00F002AE" w:rsidP="00730B64">
      <w:pPr>
        <w:rPr>
          <w:rFonts w:ascii="Arial" w:hAnsi="Arial" w:cs="Arial"/>
        </w:rPr>
      </w:pPr>
    </w:p>
    <w:p w14:paraId="0DA7CB45" w14:textId="792DDBF9" w:rsidR="00F002AE" w:rsidRPr="00E97B9F" w:rsidRDefault="00F002AE" w:rsidP="00730B64">
      <w:pPr>
        <w:rPr>
          <w:rFonts w:ascii="Arial" w:hAnsi="Arial" w:cs="Arial"/>
        </w:rPr>
      </w:pPr>
    </w:p>
    <w:p w14:paraId="6F5CCB5A" w14:textId="55F22B1D" w:rsidR="00F002AE" w:rsidRPr="00E97B9F" w:rsidRDefault="00F002AE" w:rsidP="00730B64">
      <w:pPr>
        <w:rPr>
          <w:rFonts w:ascii="Arial" w:hAnsi="Arial" w:cs="Arial"/>
        </w:rPr>
      </w:pPr>
    </w:p>
    <w:p w14:paraId="466CD545" w14:textId="583E9AD2" w:rsidR="00F002AE" w:rsidRPr="00E97B9F" w:rsidRDefault="00F002AE" w:rsidP="00730B64">
      <w:pPr>
        <w:rPr>
          <w:rFonts w:ascii="Arial" w:hAnsi="Arial" w:cs="Arial"/>
        </w:rPr>
      </w:pPr>
    </w:p>
    <w:p w14:paraId="74C6538F" w14:textId="77809D04" w:rsidR="00F002AE" w:rsidRPr="00E97B9F" w:rsidRDefault="00F002AE" w:rsidP="00730B64">
      <w:pPr>
        <w:rPr>
          <w:rFonts w:ascii="Arial" w:hAnsi="Arial" w:cs="Arial"/>
        </w:rPr>
      </w:pPr>
    </w:p>
    <w:p w14:paraId="1C149D43" w14:textId="5DE1E217" w:rsidR="00F002AE" w:rsidRPr="00E97B9F" w:rsidRDefault="00F002AE" w:rsidP="00730B64">
      <w:pPr>
        <w:rPr>
          <w:rFonts w:ascii="Arial" w:hAnsi="Arial" w:cs="Arial"/>
        </w:rPr>
      </w:pPr>
    </w:p>
    <w:p w14:paraId="3DAB6286" w14:textId="72EF842C" w:rsidR="00F002AE" w:rsidRPr="00E97B9F" w:rsidRDefault="00F002AE" w:rsidP="00730B64">
      <w:pPr>
        <w:rPr>
          <w:rFonts w:ascii="Arial" w:hAnsi="Arial" w:cs="Arial"/>
        </w:rPr>
      </w:pPr>
    </w:p>
    <w:p w14:paraId="69AE6F7D" w14:textId="63F7F0A4" w:rsidR="00F002AE" w:rsidRPr="00E97B9F" w:rsidRDefault="00F002AE" w:rsidP="00730B64">
      <w:pPr>
        <w:rPr>
          <w:rFonts w:ascii="Arial" w:hAnsi="Arial" w:cs="Arial"/>
        </w:rPr>
      </w:pPr>
    </w:p>
    <w:p w14:paraId="39D7A270" w14:textId="207F7AE1" w:rsidR="00F002AE" w:rsidRPr="00E97B9F" w:rsidRDefault="00F002AE" w:rsidP="00730B64">
      <w:pPr>
        <w:rPr>
          <w:rFonts w:ascii="Arial" w:hAnsi="Arial" w:cs="Arial"/>
        </w:rPr>
      </w:pPr>
    </w:p>
    <w:p w14:paraId="5599DB8F" w14:textId="0A88E447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5829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5EC5D71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4FD8CC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E0EF47B" w14:textId="3612B779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F002AE" w:rsidRPr="00E97B9F" w14:paraId="5C03F03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6D9875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229E35B" w14:textId="2B8C78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F002AE" w:rsidRPr="00E97B9F" w14:paraId="65C3552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23B691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B1F95D1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4DE5F22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A6BE6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4E2DA85" w14:textId="0FDE5FDC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 w:rsidR="00E97B9F">
              <w:rPr>
                <w:rFonts w:ascii="Arial" w:hAnsi="Arial" w:cs="Arial"/>
              </w:rPr>
              <w:t>quiz scherm moet bezocht zijn</w:t>
            </w:r>
          </w:p>
        </w:tc>
      </w:tr>
      <w:tr w:rsidR="00F002AE" w:rsidRPr="00E97B9F" w14:paraId="352CD8B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987100B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F3BFB" w14:textId="1ACFB11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maakt een quiz om score te maken</w:t>
            </w:r>
          </w:p>
        </w:tc>
      </w:tr>
      <w:tr w:rsidR="00F002AE" w:rsidRPr="00E97B9F" w14:paraId="07A4A5A1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4819CE0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4B6BF50C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0CCAC35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272C3E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7D2CB37" w14:textId="282D2DFE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 w:rsidR="00E97B9F">
              <w:rPr>
                <w:rFonts w:ascii="Arial" w:hAnsi="Arial" w:cs="Arial"/>
              </w:rPr>
              <w:t>heeft score behaald</w:t>
            </w:r>
          </w:p>
        </w:tc>
      </w:tr>
    </w:tbl>
    <w:p w14:paraId="40AA3DC7" w14:textId="0385B08E" w:rsidR="00F002AE" w:rsidRPr="00E97B9F" w:rsidRDefault="00F002AE" w:rsidP="00730B64">
      <w:pPr>
        <w:rPr>
          <w:rFonts w:ascii="Arial" w:hAnsi="Arial" w:cs="Arial"/>
        </w:rPr>
      </w:pPr>
    </w:p>
    <w:p w14:paraId="3AD2F0D5" w14:textId="496DEC87" w:rsidR="00F002AE" w:rsidRPr="00E97B9F" w:rsidRDefault="00F002AE" w:rsidP="00730B64">
      <w:pPr>
        <w:rPr>
          <w:rFonts w:ascii="Arial" w:hAnsi="Arial" w:cs="Arial"/>
        </w:rPr>
      </w:pPr>
    </w:p>
    <w:p w14:paraId="1917C605" w14:textId="40147287" w:rsidR="00F002AE" w:rsidRPr="00E97B9F" w:rsidRDefault="00F002AE" w:rsidP="00730B64">
      <w:pPr>
        <w:rPr>
          <w:rFonts w:ascii="Arial" w:hAnsi="Arial" w:cs="Arial"/>
        </w:rPr>
      </w:pPr>
    </w:p>
    <w:p w14:paraId="6B7A6E2C" w14:textId="52E1729D" w:rsidR="00F002AE" w:rsidRPr="00E97B9F" w:rsidRDefault="00F002AE" w:rsidP="00730B64">
      <w:pPr>
        <w:rPr>
          <w:rFonts w:ascii="Arial" w:hAnsi="Arial" w:cs="Arial"/>
        </w:rPr>
      </w:pPr>
    </w:p>
    <w:p w14:paraId="2DF6C8C7" w14:textId="6F8148AA" w:rsidR="00F002AE" w:rsidRPr="00E97B9F" w:rsidRDefault="00F002AE" w:rsidP="00730B64">
      <w:pPr>
        <w:rPr>
          <w:rFonts w:ascii="Arial" w:hAnsi="Arial" w:cs="Arial"/>
        </w:rPr>
      </w:pPr>
    </w:p>
    <w:p w14:paraId="4DCDA1CF" w14:textId="64C56C5F" w:rsidR="00F002AE" w:rsidRPr="00E97B9F" w:rsidRDefault="00F002AE" w:rsidP="00730B64">
      <w:pPr>
        <w:rPr>
          <w:rFonts w:ascii="Arial" w:hAnsi="Arial" w:cs="Arial"/>
        </w:rPr>
      </w:pPr>
    </w:p>
    <w:p w14:paraId="04DB611E" w14:textId="6F295EE3" w:rsidR="00F002AE" w:rsidRPr="00E97B9F" w:rsidRDefault="00F002AE" w:rsidP="00730B64">
      <w:pPr>
        <w:rPr>
          <w:rFonts w:ascii="Arial" w:hAnsi="Arial" w:cs="Arial"/>
        </w:rPr>
      </w:pPr>
    </w:p>
    <w:p w14:paraId="212A2400" w14:textId="68B3DF73" w:rsidR="00F002AE" w:rsidRPr="00E97B9F" w:rsidRDefault="00F002AE" w:rsidP="00730B64">
      <w:pPr>
        <w:rPr>
          <w:rFonts w:ascii="Arial" w:hAnsi="Arial" w:cs="Arial"/>
        </w:rPr>
      </w:pPr>
    </w:p>
    <w:p w14:paraId="57903B9B" w14:textId="534B9AAD" w:rsidR="00F002AE" w:rsidRPr="00E97B9F" w:rsidRDefault="00F002AE" w:rsidP="00730B64">
      <w:pPr>
        <w:rPr>
          <w:rFonts w:ascii="Arial" w:hAnsi="Arial" w:cs="Arial"/>
        </w:rPr>
      </w:pPr>
    </w:p>
    <w:p w14:paraId="1679B1DF" w14:textId="55A97561" w:rsidR="00F002AE" w:rsidRPr="00E97B9F" w:rsidRDefault="00F002AE" w:rsidP="00730B64">
      <w:pPr>
        <w:rPr>
          <w:rFonts w:ascii="Arial" w:hAnsi="Arial" w:cs="Arial"/>
        </w:rPr>
      </w:pPr>
    </w:p>
    <w:p w14:paraId="6108DB02" w14:textId="2BC6D496" w:rsidR="00F002AE" w:rsidRPr="00E97B9F" w:rsidRDefault="00F002AE" w:rsidP="00730B64">
      <w:pPr>
        <w:rPr>
          <w:rFonts w:ascii="Arial" w:hAnsi="Arial" w:cs="Arial"/>
        </w:rPr>
      </w:pPr>
    </w:p>
    <w:p w14:paraId="05D657D0" w14:textId="0AF36776" w:rsidR="00F002AE" w:rsidRPr="00E97B9F" w:rsidRDefault="00F002AE" w:rsidP="00730B64">
      <w:pPr>
        <w:rPr>
          <w:rFonts w:ascii="Arial" w:hAnsi="Arial" w:cs="Arial"/>
        </w:rPr>
      </w:pPr>
    </w:p>
    <w:p w14:paraId="36D4C361" w14:textId="1B582BD8" w:rsidR="00F002AE" w:rsidRPr="00E97B9F" w:rsidRDefault="00F002AE" w:rsidP="00730B64">
      <w:pPr>
        <w:rPr>
          <w:rFonts w:ascii="Arial" w:hAnsi="Arial" w:cs="Arial"/>
        </w:rPr>
      </w:pPr>
    </w:p>
    <w:p w14:paraId="2096BB83" w14:textId="51A4535A" w:rsidR="00F002AE" w:rsidRPr="00E97B9F" w:rsidRDefault="00F002AE" w:rsidP="00730B64">
      <w:pPr>
        <w:rPr>
          <w:rFonts w:ascii="Arial" w:hAnsi="Arial" w:cs="Arial"/>
        </w:rPr>
      </w:pPr>
    </w:p>
    <w:p w14:paraId="4A62C14C" w14:textId="724266DD" w:rsidR="00F002AE" w:rsidRPr="00E97B9F" w:rsidRDefault="00F002AE" w:rsidP="00730B64">
      <w:pPr>
        <w:rPr>
          <w:rFonts w:ascii="Arial" w:hAnsi="Arial" w:cs="Arial"/>
        </w:rPr>
      </w:pPr>
    </w:p>
    <w:p w14:paraId="78711136" w14:textId="3D748662" w:rsidR="00F002AE" w:rsidRDefault="00F002AE" w:rsidP="00730B64">
      <w:pPr>
        <w:rPr>
          <w:rFonts w:ascii="Arial" w:hAnsi="Arial" w:cs="Arial"/>
        </w:rPr>
      </w:pPr>
    </w:p>
    <w:p w14:paraId="3A542E26" w14:textId="4A7B4BC2" w:rsidR="00E97B9F" w:rsidRDefault="00E97B9F" w:rsidP="00730B64">
      <w:pPr>
        <w:rPr>
          <w:rFonts w:ascii="Arial" w:hAnsi="Arial" w:cs="Arial"/>
        </w:rPr>
      </w:pPr>
    </w:p>
    <w:p w14:paraId="77163727" w14:textId="2A4EBFAA" w:rsidR="00E97B9F" w:rsidRDefault="00E97B9F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0287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6AEAC36B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355C92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D121CE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E97B9F" w:rsidRPr="00E97B9F" w14:paraId="7164491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B57DE6D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4FCCD8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E97B9F" w:rsidRPr="00E97B9F" w14:paraId="140851E5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F53F967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393B15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62AE7D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3A8381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5D3A00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>
              <w:rPr>
                <w:rFonts w:ascii="Arial" w:hAnsi="Arial" w:cs="Arial"/>
              </w:rPr>
              <w:t>quiz scherm moet bezocht zijn</w:t>
            </w:r>
          </w:p>
        </w:tc>
      </w:tr>
      <w:tr w:rsidR="00E97B9F" w:rsidRPr="00E97B9F" w14:paraId="413CF80C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29C3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E2F22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>
              <w:rPr>
                <w:rFonts w:ascii="Arial" w:hAnsi="Arial" w:cs="Arial"/>
              </w:rPr>
              <w:t>gebruiker maakt een quiz om score te maken</w:t>
            </w:r>
          </w:p>
        </w:tc>
      </w:tr>
      <w:tr w:rsidR="00E97B9F" w:rsidRPr="00E97B9F" w14:paraId="20852CDA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4B6B4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5EE209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0E255B94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16765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8C5FA6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heeft score behaald</w:t>
            </w:r>
          </w:p>
        </w:tc>
      </w:tr>
    </w:tbl>
    <w:p w14:paraId="2A1BB733" w14:textId="0F59AED1" w:rsidR="00E97B9F" w:rsidRDefault="00E97B9F" w:rsidP="00730B64">
      <w:pPr>
        <w:rPr>
          <w:rFonts w:ascii="Arial" w:hAnsi="Arial" w:cs="Arial"/>
        </w:rPr>
      </w:pPr>
    </w:p>
    <w:p w14:paraId="7E943AA6" w14:textId="179AF163" w:rsidR="00E97B9F" w:rsidRDefault="00E97B9F" w:rsidP="00730B64">
      <w:pPr>
        <w:rPr>
          <w:rFonts w:ascii="Arial" w:hAnsi="Arial" w:cs="Arial"/>
        </w:rPr>
      </w:pPr>
    </w:p>
    <w:p w14:paraId="2E2B18D7" w14:textId="4664BA96" w:rsidR="00E97B9F" w:rsidRDefault="00E97B9F" w:rsidP="00730B64">
      <w:pPr>
        <w:rPr>
          <w:rFonts w:ascii="Arial" w:hAnsi="Arial" w:cs="Arial"/>
        </w:rPr>
      </w:pPr>
    </w:p>
    <w:p w14:paraId="2156D51A" w14:textId="1B39FA4C" w:rsidR="00E97B9F" w:rsidRDefault="00E97B9F" w:rsidP="00730B64">
      <w:pPr>
        <w:rPr>
          <w:rFonts w:ascii="Arial" w:hAnsi="Arial" w:cs="Arial"/>
        </w:rPr>
      </w:pPr>
    </w:p>
    <w:p w14:paraId="1A4403C3" w14:textId="3E5114A0" w:rsidR="00E97B9F" w:rsidRDefault="00E97B9F" w:rsidP="00730B64">
      <w:pPr>
        <w:rPr>
          <w:rFonts w:ascii="Arial" w:hAnsi="Arial" w:cs="Arial"/>
        </w:rPr>
      </w:pPr>
    </w:p>
    <w:p w14:paraId="47910E39" w14:textId="22DB8137" w:rsidR="00E97B9F" w:rsidRDefault="00E97B9F" w:rsidP="00730B64">
      <w:pPr>
        <w:rPr>
          <w:rFonts w:ascii="Arial" w:hAnsi="Arial" w:cs="Arial"/>
        </w:rPr>
      </w:pPr>
    </w:p>
    <w:p w14:paraId="59F8F305" w14:textId="3E8FF111" w:rsidR="00E97B9F" w:rsidRDefault="00E97B9F" w:rsidP="00730B64">
      <w:pPr>
        <w:rPr>
          <w:rFonts w:ascii="Arial" w:hAnsi="Arial" w:cs="Arial"/>
        </w:rPr>
      </w:pPr>
    </w:p>
    <w:p w14:paraId="331FE262" w14:textId="693C8ED5" w:rsidR="00E97B9F" w:rsidRDefault="00E97B9F" w:rsidP="00730B64">
      <w:pPr>
        <w:rPr>
          <w:rFonts w:ascii="Arial" w:hAnsi="Arial" w:cs="Arial"/>
        </w:rPr>
      </w:pPr>
    </w:p>
    <w:p w14:paraId="53407B49" w14:textId="6BC68DA9" w:rsidR="00E97B9F" w:rsidRDefault="00E97B9F" w:rsidP="00730B64">
      <w:pPr>
        <w:rPr>
          <w:rFonts w:ascii="Arial" w:hAnsi="Arial" w:cs="Arial"/>
        </w:rPr>
      </w:pPr>
    </w:p>
    <w:p w14:paraId="3B358D0C" w14:textId="1070DA8E" w:rsidR="00E97B9F" w:rsidRDefault="00E97B9F" w:rsidP="00730B64">
      <w:pPr>
        <w:rPr>
          <w:rFonts w:ascii="Arial" w:hAnsi="Arial" w:cs="Arial"/>
        </w:rPr>
      </w:pPr>
    </w:p>
    <w:p w14:paraId="547D4137" w14:textId="643BCDB2" w:rsidR="00E97B9F" w:rsidRDefault="00E97B9F" w:rsidP="00730B64">
      <w:pPr>
        <w:rPr>
          <w:rFonts w:ascii="Arial" w:hAnsi="Arial" w:cs="Arial"/>
        </w:rPr>
      </w:pPr>
    </w:p>
    <w:p w14:paraId="654F0306" w14:textId="2333E375" w:rsidR="00E97B9F" w:rsidRDefault="00E97B9F" w:rsidP="00730B64">
      <w:pPr>
        <w:rPr>
          <w:rFonts w:ascii="Arial" w:hAnsi="Arial" w:cs="Arial"/>
        </w:rPr>
      </w:pPr>
    </w:p>
    <w:p w14:paraId="18A9D706" w14:textId="46AABAA6" w:rsidR="00E97B9F" w:rsidRDefault="00E97B9F" w:rsidP="00730B64">
      <w:pPr>
        <w:rPr>
          <w:rFonts w:ascii="Arial" w:hAnsi="Arial" w:cs="Arial"/>
        </w:rPr>
      </w:pPr>
    </w:p>
    <w:p w14:paraId="1EC7585C" w14:textId="60958408" w:rsidR="00E97B9F" w:rsidRDefault="00E97B9F" w:rsidP="00730B64">
      <w:pPr>
        <w:rPr>
          <w:rFonts w:ascii="Arial" w:hAnsi="Arial" w:cs="Arial"/>
        </w:rPr>
      </w:pPr>
    </w:p>
    <w:p w14:paraId="62F7131A" w14:textId="3BA4B160" w:rsidR="00E97B9F" w:rsidRDefault="00E97B9F" w:rsidP="00730B64">
      <w:pPr>
        <w:rPr>
          <w:rFonts w:ascii="Arial" w:hAnsi="Arial" w:cs="Arial"/>
        </w:rPr>
      </w:pPr>
    </w:p>
    <w:p w14:paraId="0A2786D9" w14:textId="77777777" w:rsidR="00E97B9F" w:rsidRDefault="00E97B9F" w:rsidP="00E97B9F"/>
    <w:p w14:paraId="61F0EE14" w14:textId="77777777" w:rsidR="00E97B9F" w:rsidRDefault="00E97B9F">
      <w:r>
        <w:br w:type="page"/>
      </w:r>
    </w:p>
    <w:tbl>
      <w:tblPr>
        <w:tblpPr w:leftFromText="180" w:rightFromText="180" w:vertAnchor="page" w:horzAnchor="margin" w:tblpY="1255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3A305856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58BB36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lastRenderedPageBreak/>
              <w:t>Use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B6DB11B" w14:textId="2B917A3E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zijn eigen score bekijken</w:t>
            </w:r>
          </w:p>
        </w:tc>
      </w:tr>
      <w:tr w:rsidR="00E97B9F" w:rsidRPr="00E97B9F" w14:paraId="7F0052C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B9BB1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F4AADF4" w14:textId="59E60C3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E97B9F" w:rsidRPr="00E97B9F" w14:paraId="091D4E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A73FCF9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EBCB94B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7E5F5D80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44A562C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D8B331" w14:textId="6E898169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score scherm moet bezocht zijn</w:t>
            </w:r>
          </w:p>
        </w:tc>
      </w:tr>
      <w:tr w:rsidR="00E97B9F" w:rsidRPr="00E97B9F" w14:paraId="5668E45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B92FDB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11B7BCB" w14:textId="411F52B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kan zijn score bekijken</w:t>
            </w:r>
          </w:p>
        </w:tc>
      </w:tr>
      <w:tr w:rsidR="00E97B9F" w:rsidRPr="00E97B9F" w14:paraId="59413687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0C2C3B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1B09926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2823E96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5D5C816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569D52C" w14:textId="600B7300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weet wat zijn huidige score is</w:t>
            </w:r>
          </w:p>
        </w:tc>
      </w:tr>
    </w:tbl>
    <w:tbl>
      <w:tblPr>
        <w:tblStyle w:val="TableGrid"/>
        <w:tblpPr w:leftFromText="180" w:rightFromText="180" w:vertAnchor="text" w:horzAnchor="margin" w:tblpY="4401"/>
        <w:tblW w:w="0" w:type="auto"/>
        <w:tblLook w:val="04A0" w:firstRow="1" w:lastRow="0" w:firstColumn="1" w:lastColumn="0" w:noHBand="0" w:noVBand="1"/>
      </w:tblPr>
      <w:tblGrid>
        <w:gridCol w:w="1811"/>
        <w:gridCol w:w="1811"/>
        <w:gridCol w:w="1811"/>
        <w:gridCol w:w="1811"/>
      </w:tblGrid>
      <w:tr w:rsidR="00E97B9F" w:rsidRPr="00E97B9F" w14:paraId="43A86479" w14:textId="77777777" w:rsidTr="00E97B9F">
        <w:tc>
          <w:tcPr>
            <w:tcW w:w="1811" w:type="dxa"/>
            <w:shd w:val="clear" w:color="auto" w:fill="D0CECE" w:themeFill="background2" w:themeFillShade="E6"/>
          </w:tcPr>
          <w:p w14:paraId="24726BF0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Naam pagina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54A398A6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Formulier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2323F691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Functie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35B6DF7C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Afwijkend ontwerp </w:t>
            </w:r>
          </w:p>
        </w:tc>
      </w:tr>
      <w:tr w:rsidR="00E97B9F" w:rsidRPr="00E97B9F" w14:paraId="1FB94FE8" w14:textId="77777777" w:rsidTr="00E97B9F">
        <w:tc>
          <w:tcPr>
            <w:tcW w:w="1811" w:type="dxa"/>
          </w:tcPr>
          <w:p w14:paraId="2E235A4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Home </w:t>
            </w:r>
          </w:p>
        </w:tc>
        <w:tc>
          <w:tcPr>
            <w:tcW w:w="1811" w:type="dxa"/>
          </w:tcPr>
          <w:p w14:paraId="1D4B84A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  <w:tc>
          <w:tcPr>
            <w:tcW w:w="1811" w:type="dxa"/>
          </w:tcPr>
          <w:p w14:paraId="752DB8B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Belangstelling voor de app opwekken </w:t>
            </w:r>
          </w:p>
        </w:tc>
        <w:tc>
          <w:tcPr>
            <w:tcW w:w="1811" w:type="dxa"/>
          </w:tcPr>
          <w:p w14:paraId="761506F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02561537" w14:textId="77777777" w:rsidTr="00E97B9F">
        <w:tc>
          <w:tcPr>
            <w:tcW w:w="1811" w:type="dxa"/>
          </w:tcPr>
          <w:p w14:paraId="233B3BD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Oefenen</w:t>
            </w:r>
          </w:p>
        </w:tc>
        <w:tc>
          <w:tcPr>
            <w:tcW w:w="1811" w:type="dxa"/>
          </w:tcPr>
          <w:p w14:paraId="327388A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Ja</w:t>
            </w:r>
          </w:p>
        </w:tc>
        <w:tc>
          <w:tcPr>
            <w:tcW w:w="1811" w:type="dxa"/>
          </w:tcPr>
          <w:p w14:paraId="154EA84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oefenen voor de quiz</w:t>
            </w:r>
          </w:p>
        </w:tc>
        <w:tc>
          <w:tcPr>
            <w:tcW w:w="1811" w:type="dxa"/>
          </w:tcPr>
          <w:p w14:paraId="059A0FA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B6E7E3B" w14:textId="77777777" w:rsidTr="00E97B9F">
        <w:tc>
          <w:tcPr>
            <w:tcW w:w="1811" w:type="dxa"/>
          </w:tcPr>
          <w:p w14:paraId="3B789946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Quiz</w:t>
            </w:r>
          </w:p>
        </w:tc>
        <w:tc>
          <w:tcPr>
            <w:tcW w:w="1811" w:type="dxa"/>
          </w:tcPr>
          <w:p w14:paraId="1C9CF86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Ja </w:t>
            </w:r>
          </w:p>
        </w:tc>
        <w:tc>
          <w:tcPr>
            <w:tcW w:w="1811" w:type="dxa"/>
          </w:tcPr>
          <w:p w14:paraId="4CF2A6C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een quiz maken en hier mee score behalen</w:t>
            </w:r>
          </w:p>
        </w:tc>
        <w:tc>
          <w:tcPr>
            <w:tcW w:w="1811" w:type="dxa"/>
          </w:tcPr>
          <w:p w14:paraId="13F57AA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41AE1E34" w14:textId="77777777" w:rsidTr="00E97B9F">
        <w:tc>
          <w:tcPr>
            <w:tcW w:w="1811" w:type="dxa"/>
          </w:tcPr>
          <w:p w14:paraId="68ED6E0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Score</w:t>
            </w:r>
          </w:p>
        </w:tc>
        <w:tc>
          <w:tcPr>
            <w:tcW w:w="1811" w:type="dxa"/>
          </w:tcPr>
          <w:p w14:paraId="77A3FA0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68BB004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de score zien</w:t>
            </w:r>
          </w:p>
        </w:tc>
        <w:tc>
          <w:tcPr>
            <w:tcW w:w="1811" w:type="dxa"/>
          </w:tcPr>
          <w:p w14:paraId="6906B72D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EF6438F" w14:textId="77777777" w:rsidTr="00E97B9F">
        <w:tc>
          <w:tcPr>
            <w:tcW w:w="1811" w:type="dxa"/>
          </w:tcPr>
          <w:p w14:paraId="4FC9771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Over</w:t>
            </w:r>
          </w:p>
        </w:tc>
        <w:tc>
          <w:tcPr>
            <w:tcW w:w="1811" w:type="dxa"/>
          </w:tcPr>
          <w:p w14:paraId="7EEADB7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12F3295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info vinden over developers</w:t>
            </w:r>
          </w:p>
        </w:tc>
        <w:tc>
          <w:tcPr>
            <w:tcW w:w="1811" w:type="dxa"/>
          </w:tcPr>
          <w:p w14:paraId="1585F43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</w:tbl>
    <w:p w14:paraId="4793595A" w14:textId="541398F2" w:rsidR="00522729" w:rsidRDefault="00E43D96" w:rsidP="00E97B9F">
      <w:pPr>
        <w:pStyle w:val="Heading2"/>
      </w:pPr>
      <w:bookmarkStart w:id="4" w:name="_Toc49763599"/>
      <w:r>
        <w:br/>
      </w:r>
    </w:p>
    <w:p w14:paraId="55139AE8" w14:textId="77777777" w:rsidR="00522729" w:rsidRPr="00522729" w:rsidRDefault="00522729" w:rsidP="00522729"/>
    <w:p w14:paraId="41D363F0" w14:textId="77777777" w:rsidR="00522729" w:rsidRDefault="005227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9D2C6B" w14:textId="3CCAE09D" w:rsidR="00E45E1F" w:rsidRPr="00E45E1F" w:rsidRDefault="00E43D96">
      <w:pPr>
        <w:rPr>
          <w:b/>
          <w:bCs/>
        </w:rPr>
      </w:pPr>
      <w:r w:rsidRPr="00E45E1F">
        <w:rPr>
          <w:b/>
          <w:bCs/>
        </w:rPr>
        <w:lastRenderedPageBreak/>
        <w:t>Wireframes:</w:t>
      </w:r>
      <w:r w:rsidR="00E45E1F" w:rsidRPr="00E45E1F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AE26058" wp14:editId="3E72D898">
            <wp:simplePos x="0" y="0"/>
            <wp:positionH relativeFrom="margin">
              <wp:align>left</wp:align>
            </wp:positionH>
            <wp:positionV relativeFrom="paragraph">
              <wp:posOffset>237557</wp:posOffset>
            </wp:positionV>
            <wp:extent cx="4322445" cy="8894445"/>
            <wp:effectExtent l="0" t="0" r="1905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3BADA" w14:textId="77777777" w:rsidR="00E71C39" w:rsidRDefault="00E45E1F">
      <w:r>
        <w:lastRenderedPageBreak/>
        <w:t xml:space="preserve"> </w:t>
      </w:r>
      <w:r>
        <w:rPr>
          <w:noProof/>
        </w:rPr>
        <w:drawing>
          <wp:inline distT="0" distB="0" distL="0" distR="0" wp14:anchorId="4FE89218" wp14:editId="60B15E59">
            <wp:extent cx="4322445" cy="889444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2FCDA" wp14:editId="76EB20D7">
            <wp:extent cx="4322445" cy="88944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F5D43" wp14:editId="3DA11215">
            <wp:extent cx="4322445" cy="889444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47254" wp14:editId="7BBF9E6D">
            <wp:extent cx="4322445" cy="8894445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569DF" wp14:editId="3B265521">
            <wp:extent cx="4322445" cy="889444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37C66" wp14:editId="7788EE68">
            <wp:extent cx="4322445" cy="88944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04CD" w14:textId="1EDA4EBB" w:rsidR="00E43D96" w:rsidRDefault="00E71C3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E2DB06" wp14:editId="2A1C684E">
            <wp:extent cx="4871720" cy="19075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D96">
        <w:br w:type="page"/>
      </w:r>
    </w:p>
    <w:p w14:paraId="7EF38B7A" w14:textId="3CB89E28" w:rsidR="007C3DFB" w:rsidRDefault="00AD04EA" w:rsidP="007C3DFB">
      <w:pPr>
        <w:pStyle w:val="Heading2"/>
      </w:pPr>
      <w:r w:rsidRPr="00E97B9F">
        <w:lastRenderedPageBreak/>
        <w:t>Technisch Ontwerp</w:t>
      </w:r>
      <w:bookmarkEnd w:id="4"/>
    </w:p>
    <w:p w14:paraId="6C41F85E" w14:textId="77777777" w:rsidR="00FC61C2" w:rsidRDefault="00FC61C2" w:rsidP="007C3DFB"/>
    <w:p w14:paraId="3108E5D4" w14:textId="3210E75C" w:rsidR="007C3DFB" w:rsidRPr="00FC61C2" w:rsidRDefault="00FC61C2" w:rsidP="007C3DFB">
      <w:pPr>
        <w:rPr>
          <w:b/>
          <w:bCs/>
        </w:rPr>
      </w:pPr>
      <w:r w:rsidRPr="00FC61C2">
        <w:rPr>
          <w:b/>
          <w:bCs/>
        </w:rPr>
        <w:t>Klassendiagrammen:</w:t>
      </w:r>
    </w:p>
    <w:p w14:paraId="4D8894EE" w14:textId="3306F7C2" w:rsidR="00FC61C2" w:rsidRDefault="00FC61C2" w:rsidP="007C3DFB">
      <w:r>
        <w:rPr>
          <w:noProof/>
        </w:rPr>
        <w:drawing>
          <wp:inline distT="0" distB="0" distL="0" distR="0" wp14:anchorId="5DD8483C" wp14:editId="46512EF0">
            <wp:extent cx="5753100" cy="3971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939C" w14:textId="63DC3CC7" w:rsidR="00FC61C2" w:rsidRDefault="00FC61C2" w:rsidP="007C3DFB"/>
    <w:p w14:paraId="13149A9A" w14:textId="70645D71" w:rsidR="00FC61C2" w:rsidRDefault="00FC61C2" w:rsidP="007C3DFB">
      <w:pPr>
        <w:rPr>
          <w:b/>
          <w:bCs/>
        </w:rPr>
      </w:pPr>
      <w:r w:rsidRPr="00FC61C2">
        <w:rPr>
          <w:b/>
          <w:bCs/>
        </w:rPr>
        <w:t>ERD:</w:t>
      </w:r>
    </w:p>
    <w:p w14:paraId="5561AA9D" w14:textId="12E06BB1" w:rsidR="00FC61C2" w:rsidRPr="00FC61C2" w:rsidRDefault="00FC61C2" w:rsidP="007C3D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D115D0" wp14:editId="7A93CB05">
            <wp:extent cx="539115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5FAC" w14:textId="56E52D54" w:rsidR="00730B64" w:rsidRPr="0099429A" w:rsidRDefault="00AD04EA" w:rsidP="00FC61C2">
      <w:pPr>
        <w:pStyle w:val="Heading2"/>
        <w:rPr>
          <w:rFonts w:eastAsiaTheme="minorHAnsi"/>
        </w:rPr>
      </w:pPr>
      <w:r w:rsidRPr="0099429A">
        <w:br w:type="page"/>
      </w:r>
      <w:bookmarkStart w:id="5" w:name="_Toc49763600"/>
      <w:r w:rsidRPr="00E97B9F">
        <w:rPr>
          <w:rFonts w:eastAsiaTheme="minorEastAsia"/>
        </w:rPr>
        <w:lastRenderedPageBreak/>
        <w:t>Ontwikkelomgeving</w:t>
      </w:r>
      <w:bookmarkEnd w:id="5"/>
    </w:p>
    <w:p w14:paraId="0E234930" w14:textId="745A05D3" w:rsidR="00AD04EA" w:rsidRPr="00E97B9F" w:rsidRDefault="00AD04EA" w:rsidP="00730B64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hAnsi="Arial" w:cs="Arial"/>
        </w:rPr>
        <w:br w:type="page"/>
      </w:r>
      <w:bookmarkStart w:id="6" w:name="_Toc49763601"/>
      <w:r w:rsidRPr="00E97B9F">
        <w:rPr>
          <w:rFonts w:ascii="Arial" w:eastAsiaTheme="minorEastAsia" w:hAnsi="Arial" w:cs="Arial"/>
        </w:rPr>
        <w:lastRenderedPageBreak/>
        <w:t>Realisatie</w:t>
      </w:r>
      <w:bookmarkEnd w:id="6"/>
    </w:p>
    <w:p w14:paraId="7ABB8136" w14:textId="77777777" w:rsidR="001F34BD" w:rsidRPr="00E97B9F" w:rsidRDefault="001F34BD" w:rsidP="001F34BD">
      <w:pPr>
        <w:rPr>
          <w:rFonts w:ascii="Arial" w:hAnsi="Arial" w:cs="Arial"/>
        </w:rPr>
      </w:pPr>
    </w:p>
    <w:p w14:paraId="0658FF77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7" w:name="_Toc49763602"/>
      <w:r w:rsidRPr="00E97B9F">
        <w:rPr>
          <w:rFonts w:ascii="Arial" w:eastAsiaTheme="minorEastAsia" w:hAnsi="Arial" w:cs="Arial"/>
        </w:rPr>
        <w:lastRenderedPageBreak/>
        <w:t>Oplevering</w:t>
      </w:r>
      <w:bookmarkEnd w:id="7"/>
    </w:p>
    <w:p w14:paraId="1F4D1BAD" w14:textId="77777777" w:rsidR="001F34BD" w:rsidRPr="00E97B9F" w:rsidRDefault="001F34BD" w:rsidP="001F34BD">
      <w:pPr>
        <w:rPr>
          <w:rFonts w:ascii="Arial" w:hAnsi="Arial" w:cs="Arial"/>
        </w:rPr>
      </w:pPr>
    </w:p>
    <w:p w14:paraId="6C2B6C1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8" w:name="_Toc49763603"/>
      <w:r w:rsidRPr="00E97B9F">
        <w:rPr>
          <w:rFonts w:ascii="Arial" w:eastAsiaTheme="minorEastAsia" w:hAnsi="Arial" w:cs="Arial"/>
        </w:rPr>
        <w:lastRenderedPageBreak/>
        <w:t>Nazorg</w:t>
      </w:r>
      <w:bookmarkEnd w:id="8"/>
    </w:p>
    <w:p w14:paraId="58DEFA62" w14:textId="77777777" w:rsidR="00AD04EA" w:rsidRPr="00E97B9F" w:rsidRDefault="00AD04EA">
      <w:pPr>
        <w:rPr>
          <w:rFonts w:ascii="Arial" w:eastAsiaTheme="minorEastAsia" w:hAnsi="Arial" w:cs="Arial"/>
          <w:bCs/>
          <w:sz w:val="21"/>
          <w:szCs w:val="21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7D3872D1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9" w:name="_Bijlagen"/>
      <w:bookmarkStart w:id="10" w:name="_Toc49763604"/>
      <w:bookmarkEnd w:id="9"/>
      <w:r w:rsidRPr="00E97B9F">
        <w:rPr>
          <w:rFonts w:ascii="Arial" w:eastAsiaTheme="minorEastAsia" w:hAnsi="Arial" w:cs="Arial"/>
        </w:rPr>
        <w:lastRenderedPageBreak/>
        <w:t>Bijlagen</w:t>
      </w:r>
      <w:bookmarkEnd w:id="10"/>
    </w:p>
    <w:p w14:paraId="7999A75F" w14:textId="1017E021" w:rsidR="00983945" w:rsidRPr="00E97B9F" w:rsidRDefault="00983945" w:rsidP="00983945">
      <w:pPr>
        <w:rPr>
          <w:rFonts w:ascii="Arial" w:hAnsi="Arial" w:cs="Arial"/>
        </w:rPr>
      </w:pPr>
    </w:p>
    <w:p w14:paraId="777A80CC" w14:textId="77777777" w:rsidR="00730B64" w:rsidRPr="00E97B9F" w:rsidRDefault="00730B64" w:rsidP="00730B64">
      <w:pPr>
        <w:rPr>
          <w:rFonts w:ascii="Arial" w:eastAsiaTheme="minorEastAsia" w:hAnsi="Arial" w:cs="Arial"/>
          <w:b/>
          <w:bCs/>
          <w:sz w:val="28"/>
          <w:szCs w:val="28"/>
          <w:lang w:eastAsia="nl-NL"/>
        </w:rPr>
      </w:pPr>
      <w:r w:rsidRPr="00E97B9F">
        <w:rPr>
          <w:rFonts w:ascii="Arial" w:eastAsiaTheme="minorEastAsia" w:hAnsi="Arial" w:cs="Arial"/>
          <w:b/>
          <w:bCs/>
          <w:sz w:val="28"/>
          <w:szCs w:val="28"/>
          <w:lang w:eastAsia="nl-NL"/>
        </w:rPr>
        <w:t xml:space="preserve">Bijlage 1 </w:t>
      </w:r>
    </w:p>
    <w:p w14:paraId="31AC10D0" w14:textId="77777777" w:rsidR="00730B64" w:rsidRPr="00E97B9F" w:rsidRDefault="00730B64" w:rsidP="00730B64">
      <w:pPr>
        <w:rPr>
          <w:rFonts w:ascii="Arial" w:eastAsiaTheme="minorEastAsia" w:hAnsi="Arial" w:cs="Arial"/>
          <w:b/>
          <w:bCs/>
          <w:sz w:val="20"/>
          <w:szCs w:val="20"/>
          <w:lang w:eastAsia="nl-NL"/>
        </w:rPr>
      </w:pPr>
    </w:p>
    <w:p w14:paraId="310DDB66" w14:textId="14C63C38" w:rsidR="00730B64" w:rsidRPr="00E97B9F" w:rsidRDefault="00A805FC" w:rsidP="00730B64">
      <w:pPr>
        <w:spacing w:after="9"/>
        <w:ind w:left="-5" w:right="205"/>
        <w:rPr>
          <w:rFonts w:ascii="Arial" w:hAnsi="Arial" w:cs="Arial"/>
          <w:b/>
          <w:bCs/>
        </w:rPr>
      </w:pPr>
      <w:r w:rsidRPr="00E97B9F">
        <w:rPr>
          <w:rFonts w:ascii="Arial" w:hAnsi="Arial" w:cs="Arial"/>
          <w:b/>
          <w:bCs/>
        </w:rPr>
        <w:t>A</w:t>
      </w:r>
      <w:r w:rsidR="00730B64" w:rsidRPr="00E97B9F">
        <w:rPr>
          <w:rFonts w:ascii="Arial" w:hAnsi="Arial" w:cs="Arial"/>
          <w:b/>
          <w:bCs/>
        </w:rPr>
        <w:t xml:space="preserve">lgemene </w:t>
      </w:r>
      <w:r w:rsidRPr="00E97B9F">
        <w:rPr>
          <w:rFonts w:ascii="Arial" w:hAnsi="Arial" w:cs="Arial"/>
          <w:b/>
          <w:bCs/>
        </w:rPr>
        <w:t>p</w:t>
      </w:r>
      <w:r w:rsidR="00730B64" w:rsidRPr="00E97B9F">
        <w:rPr>
          <w:rFonts w:ascii="Arial" w:hAnsi="Arial" w:cs="Arial"/>
          <w:b/>
          <w:bCs/>
        </w:rPr>
        <w:t>lanning.</w:t>
      </w:r>
    </w:p>
    <w:tbl>
      <w:tblPr>
        <w:tblW w:w="9290" w:type="dxa"/>
        <w:tblInd w:w="-108" w:type="dxa"/>
        <w:tblCellMar>
          <w:top w:w="45" w:type="dxa"/>
          <w:right w:w="115" w:type="dxa"/>
        </w:tblCellMar>
        <w:tblLook w:val="04A0" w:firstRow="1" w:lastRow="0" w:firstColumn="1" w:lastColumn="0" w:noHBand="0" w:noVBand="1"/>
      </w:tblPr>
      <w:tblGrid>
        <w:gridCol w:w="3010"/>
        <w:gridCol w:w="2489"/>
        <w:gridCol w:w="2281"/>
        <w:gridCol w:w="1510"/>
      </w:tblGrid>
      <w:tr w:rsidR="00730B64" w:rsidRPr="00E97B9F" w14:paraId="311F7BC4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7BA697BE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Planning </w:t>
            </w:r>
          </w:p>
        </w:tc>
        <w:tc>
          <w:tcPr>
            <w:tcW w:w="24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41183D00" w14:textId="77777777" w:rsidR="00730B64" w:rsidRPr="00E97B9F" w:rsidRDefault="00730B64" w:rsidP="00B84106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59E8EEE8" w14:textId="77777777" w:rsidR="00730B64" w:rsidRPr="00E97B9F" w:rsidRDefault="00730B64" w:rsidP="00B84106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bottom"/>
          </w:tcPr>
          <w:p w14:paraId="5822262D" w14:textId="77777777" w:rsidR="00730B64" w:rsidRPr="00E97B9F" w:rsidRDefault="00730B64" w:rsidP="00B84106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30B64" w:rsidRPr="00E97B9F" w14:paraId="7E24147F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FDBEBDE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Taak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2F45912" w14:textId="77777777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309F4F0" w14:textId="77777777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0065628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</w:tr>
      <w:tr w:rsidR="00730B64" w:rsidRPr="00E97B9F" w14:paraId="59AA2C93" w14:textId="77777777" w:rsidTr="00B84106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3466B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Ontwerpen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21617E" w14:textId="715119B2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60AD2" w14:textId="2B9B8263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  <w:b/>
              </w:rPr>
              <w:t xml:space="preserve"> </w:t>
            </w:r>
            <w:r w:rsidRPr="00E97B9F">
              <w:rPr>
                <w:rFonts w:ascii="Arial" w:hAnsi="Arial" w:cs="Arial"/>
                <w:sz w:val="20"/>
                <w:szCs w:val="20"/>
              </w:rPr>
              <w:t>28-10-2020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9F148" w14:textId="6602B9B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8½ weken</w:t>
            </w:r>
          </w:p>
        </w:tc>
      </w:tr>
      <w:tr w:rsidR="00730B64" w:rsidRPr="00E97B9F" w14:paraId="153408E2" w14:textId="77777777" w:rsidTr="00B84106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CDFF0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Realiseren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7E08B" w14:textId="57625B55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29-10-2020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5DECC5" w14:textId="24BAC16F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 xml:space="preserve"> 13-01-2021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104DA" w14:textId="412F2AFE" w:rsidR="00730B64" w:rsidRPr="00E97B9F" w:rsidRDefault="00A805FC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12 weken</w:t>
            </w:r>
          </w:p>
        </w:tc>
      </w:tr>
    </w:tbl>
    <w:p w14:paraId="084594A1" w14:textId="77777777" w:rsidR="00730B64" w:rsidRPr="00E97B9F" w:rsidRDefault="00730B64" w:rsidP="00730B64">
      <w:pPr>
        <w:spacing w:line="259" w:lineRule="auto"/>
        <w:rPr>
          <w:rFonts w:ascii="Arial" w:hAnsi="Arial" w:cs="Arial"/>
          <w:sz w:val="20"/>
          <w:szCs w:val="20"/>
        </w:rPr>
      </w:pPr>
      <w:r w:rsidRPr="00E97B9F">
        <w:rPr>
          <w:rFonts w:ascii="Arial" w:hAnsi="Arial" w:cs="Arial"/>
          <w:sz w:val="20"/>
          <w:szCs w:val="20"/>
        </w:rPr>
        <w:t xml:space="preserve"> </w:t>
      </w:r>
    </w:p>
    <w:p w14:paraId="7063A5C0" w14:textId="77777777" w:rsidR="00730B64" w:rsidRPr="00E97B9F" w:rsidRDefault="00730B64" w:rsidP="00730B64">
      <w:pPr>
        <w:spacing w:after="9"/>
        <w:ind w:left="-5" w:right="205"/>
        <w:rPr>
          <w:rFonts w:ascii="Arial" w:hAnsi="Arial" w:cs="Arial"/>
          <w:sz w:val="20"/>
          <w:szCs w:val="20"/>
        </w:rPr>
      </w:pPr>
    </w:p>
    <w:p w14:paraId="39DA989B" w14:textId="7AB042BB" w:rsidR="00730B64" w:rsidRPr="00E97B9F" w:rsidRDefault="00730B64" w:rsidP="00D05C6C">
      <w:pPr>
        <w:rPr>
          <w:rFonts w:ascii="Arial" w:hAnsi="Arial" w:cs="Arial"/>
          <w:b/>
          <w:bCs/>
          <w:sz w:val="20"/>
          <w:szCs w:val="20"/>
        </w:rPr>
      </w:pPr>
      <w:r w:rsidRPr="00E97B9F">
        <w:rPr>
          <w:rFonts w:ascii="Arial" w:hAnsi="Arial" w:cs="Arial"/>
          <w:b/>
        </w:rPr>
        <w:t>Takenlijst</w:t>
      </w:r>
    </w:p>
    <w:tbl>
      <w:tblPr>
        <w:tblW w:w="9288" w:type="dxa"/>
        <w:tblInd w:w="-108" w:type="dxa"/>
        <w:tblCellMar>
          <w:top w:w="45" w:type="dxa"/>
          <w:right w:w="56" w:type="dxa"/>
        </w:tblCellMar>
        <w:tblLook w:val="04A0" w:firstRow="1" w:lastRow="0" w:firstColumn="1" w:lastColumn="0" w:noHBand="0" w:noVBand="1"/>
      </w:tblPr>
      <w:tblGrid>
        <w:gridCol w:w="3193"/>
        <w:gridCol w:w="1418"/>
        <w:gridCol w:w="1559"/>
        <w:gridCol w:w="1276"/>
        <w:gridCol w:w="1842"/>
      </w:tblGrid>
      <w:tr w:rsidR="00730B64" w:rsidRPr="00E97B9F" w14:paraId="5C91AD54" w14:textId="77777777" w:rsidTr="004F3333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21D54D8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Subtaak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A4C907A" w14:textId="77777777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64F6007" w14:textId="77777777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E23BFDE" w14:textId="77777777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C845A86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Betrokkenen </w:t>
            </w:r>
          </w:p>
        </w:tc>
      </w:tr>
      <w:tr w:rsidR="004F3333" w:rsidRPr="00E97B9F" w14:paraId="76D9B3FC" w14:textId="77777777" w:rsidTr="00B84106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F8964" w14:textId="2C00055F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Vragenlijst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6A55C" w14:textId="258CD973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E280B5" w14:textId="38A30A45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061C4" w14:textId="3C4A6D18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8948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Maurice,</w:t>
            </w:r>
          </w:p>
          <w:p w14:paraId="06B29EE1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Tolga,</w:t>
            </w:r>
          </w:p>
          <w:p w14:paraId="0D85BEE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Ivan</w:t>
            </w:r>
          </w:p>
          <w:p w14:paraId="04637705" w14:textId="77777777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27E262D1" w14:textId="77777777" w:rsidTr="00B84106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2F6B5" w14:textId="6724D6E3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Wordsjabloon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4F4A2F" w14:textId="277EDBEF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DAB0A" w14:textId="61CDC68B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780C9" w14:textId="283AC4B0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D00E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1097EA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044DB959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E149D45" w14:textId="77777777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140FF430" w14:textId="77777777" w:rsidTr="00B84106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E6ABD" w14:textId="490766EC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Interview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51B360" w14:textId="48C81A6B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B0DC4" w14:textId="5F70E51B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2BF245" w14:textId="3EEABBF3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6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6C07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1F6C059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0E206F7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AFA014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8C17097" w14:textId="77777777" w:rsidTr="00B84106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47EC13" w14:textId="1513B8D2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Behoefte Analyse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88F2F" w14:textId="4EF2875E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9E8B2" w14:textId="651383B1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08-09-2020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C0E0B5" w14:textId="176626A6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 dag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105B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5E2617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766EBBA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D797D1B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345B6F80" w14:textId="77777777" w:rsidTr="00B84106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369DF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Plan van aanpak schrijven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F1819B" w14:textId="1B746EEC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D8DF" w14:textId="7A1149EE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15-09-2020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DBA62" w14:textId="35A2BDEB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6D1FA6" w14:textId="29FBD094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3C7D8566" w14:textId="72A54DCE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4AA6C408" w14:textId="3FFBD528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1563E52B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222A350D" w14:textId="77777777" w:rsidTr="00B84106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142EA" w14:textId="3E33FE2E" w:rsidR="00A805FC" w:rsidRPr="00E97B9F" w:rsidRDefault="00A805FC" w:rsidP="00A805FC">
            <w:pPr>
              <w:spacing w:line="259" w:lineRule="auto"/>
              <w:ind w:right="206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Functioneel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0D471" w14:textId="2882DCFA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15</w:t>
            </w:r>
            <w:r w:rsidR="003940F0" w:rsidRPr="00E97B9F">
              <w:rPr>
                <w:rFonts w:ascii="Arial" w:hAnsi="Arial" w:cs="Arial"/>
                <w:sz w:val="20"/>
                <w:szCs w:val="20"/>
              </w:rPr>
              <w:t>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E2A6D4" w14:textId="6D739EE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22-09-2020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26DA33" w14:textId="053AF5C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7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688EA" w14:textId="199AF89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BDF6714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34823D96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268D9F6F" w14:textId="03817CBC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3625FE92" w14:textId="77777777" w:rsidTr="00B84106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1F163" w14:textId="2FF4924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Technisch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D64F9D" w14:textId="6A10A9C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22-09-2020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8FC0C" w14:textId="538D96F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AA332B" w14:textId="2EFAD5C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9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365C5" w14:textId="0654FBEC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42C401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7488908A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F79FE84" w14:textId="361DF7BE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35D0CEE" w14:textId="77777777" w:rsidTr="00B84106">
        <w:trPr>
          <w:trHeight w:val="814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A4012D" w14:textId="0B699DA0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Ontwikkelomgeving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E08E5" w14:textId="7E4526A3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80218" w14:textId="54AEA166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12-10-2020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B548CE" w14:textId="29152B74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11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B6065F" w14:textId="3DAF3A1B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001F35E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48633B54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BB6EADD" w14:textId="21E7D4A5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1BE661F5" w14:textId="77777777" w:rsidTr="00A805FC">
        <w:trPr>
          <w:trHeight w:val="18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3C5EEFD" w14:textId="313E28EC" w:rsidR="004F3333" w:rsidRPr="00E97B9F" w:rsidRDefault="00503C9E" w:rsidP="004F3333">
            <w:pPr>
              <w:spacing w:line="259" w:lineRule="auto"/>
              <w:ind w:right="26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b/>
                <w:bCs/>
                <w:sz w:val="20"/>
                <w:szCs w:val="20"/>
              </w:rPr>
              <w:t>Na de realisatie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5B6E224C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2B2694E7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22B2CDA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D644CE2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F3333" w:rsidRPr="00E97B9F" w14:paraId="6FD6B3F5" w14:textId="77777777" w:rsidTr="00B84106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48B50A" w14:textId="4A627B6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lastRenderedPageBreak/>
              <w:t>Oplevering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5633F3" w14:textId="018BDA95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13B9BB" w14:textId="09CBF11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92D92" w14:textId="5941955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5789C" w14:textId="4777100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7980DB20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5F634E63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59E636F1" w14:textId="7FC31E3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572E893" w14:textId="77777777" w:rsidTr="00B84106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D88403" w14:textId="587AC966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t>Nazorg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D2BE1" w14:textId="025492AE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99007A" w14:textId="6FED185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B40277" w14:textId="22B6C8C9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B975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699A09F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557D6AC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44CF72C6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EFE0F0D" w14:textId="5245114F" w:rsidR="00054BED" w:rsidRDefault="00054BED" w:rsidP="00983945">
      <w:pPr>
        <w:rPr>
          <w:rFonts w:ascii="Arial" w:hAnsi="Arial" w:cs="Arial"/>
        </w:rPr>
      </w:pPr>
    </w:p>
    <w:p w14:paraId="3EB5F2F8" w14:textId="77777777" w:rsidR="00054BED" w:rsidRDefault="00054BE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B69BB58" w14:textId="7D79A666" w:rsidR="00730B64" w:rsidRDefault="00054BED" w:rsidP="00983945">
      <w:pPr>
        <w:rPr>
          <w:rFonts w:ascii="Arial" w:eastAsiaTheme="minorEastAsia" w:hAnsi="Arial" w:cs="Arial"/>
          <w:b/>
          <w:bCs/>
          <w:sz w:val="28"/>
          <w:szCs w:val="28"/>
          <w:lang w:eastAsia="nl-NL"/>
        </w:rPr>
      </w:pPr>
      <w:r w:rsidRPr="00E97B9F">
        <w:rPr>
          <w:rFonts w:ascii="Arial" w:eastAsiaTheme="minorEastAsia" w:hAnsi="Arial" w:cs="Arial"/>
          <w:b/>
          <w:bCs/>
          <w:sz w:val="28"/>
          <w:szCs w:val="28"/>
          <w:lang w:eastAsia="nl-NL"/>
        </w:rPr>
        <w:lastRenderedPageBreak/>
        <w:t xml:space="preserve">Bijlage </w:t>
      </w:r>
      <w:r>
        <w:rPr>
          <w:rFonts w:ascii="Arial" w:eastAsiaTheme="minorEastAsia" w:hAnsi="Arial" w:cs="Arial"/>
          <w:b/>
          <w:bCs/>
          <w:sz w:val="28"/>
          <w:szCs w:val="28"/>
          <w:lang w:eastAsia="nl-NL"/>
        </w:rPr>
        <w:t>2</w:t>
      </w:r>
    </w:p>
    <w:p w14:paraId="3EF1A4F8" w14:textId="17E37C01" w:rsidR="00054BED" w:rsidRDefault="00054BED" w:rsidP="00983945">
      <w:pPr>
        <w:rPr>
          <w:rFonts w:ascii="Arial" w:eastAsiaTheme="minorEastAsia" w:hAnsi="Arial" w:cs="Arial"/>
          <w:b/>
          <w:bCs/>
          <w:lang w:eastAsia="nl-NL"/>
        </w:rPr>
      </w:pPr>
      <w:r w:rsidRPr="00054BED">
        <w:rPr>
          <w:rFonts w:ascii="Arial" w:eastAsiaTheme="minorEastAsia" w:hAnsi="Arial" w:cs="Arial"/>
          <w:b/>
          <w:bCs/>
          <w:lang w:eastAsia="nl-NL"/>
        </w:rPr>
        <w:t>Artikel 1 Benodigde hardwar</w:t>
      </w:r>
      <w:r>
        <w:rPr>
          <w:rFonts w:ascii="Arial" w:eastAsiaTheme="minorEastAsia" w:hAnsi="Arial" w:cs="Arial"/>
          <w:b/>
          <w:bCs/>
          <w:lang w:eastAsia="nl-NL"/>
        </w:rPr>
        <w:t>e</w:t>
      </w:r>
    </w:p>
    <w:p w14:paraId="0D18E77E" w14:textId="0F7577EF" w:rsidR="00054BED" w:rsidRDefault="00054BED" w:rsidP="00983945">
      <w:pPr>
        <w:rPr>
          <w:rFonts w:ascii="Arial" w:eastAsiaTheme="minorEastAsia" w:hAnsi="Arial" w:cs="Arial"/>
          <w:b/>
          <w:bCs/>
          <w:lang w:eastAsia="nl-NL"/>
        </w:rPr>
      </w:pPr>
    </w:p>
    <w:p w14:paraId="2886D747" w14:textId="537603CA" w:rsidR="00054BED" w:rsidRPr="006C7872" w:rsidRDefault="00054BED" w:rsidP="00983945">
      <w:pPr>
        <w:rPr>
          <w:rFonts w:ascii="Arial" w:eastAsiaTheme="minorEastAsia" w:hAnsi="Arial" w:cs="Arial"/>
          <w:sz w:val="22"/>
          <w:szCs w:val="22"/>
          <w:lang w:eastAsia="nl-NL"/>
        </w:rPr>
      </w:pPr>
      <w:r w:rsidRPr="006C7872">
        <w:rPr>
          <w:rFonts w:ascii="Arial" w:hAnsi="Arial" w:cs="Arial"/>
          <w:sz w:val="22"/>
          <w:szCs w:val="22"/>
        </w:rPr>
        <w:t xml:space="preserve">Hieronder kunt u de </w:t>
      </w:r>
      <w:r w:rsidR="00B84106" w:rsidRPr="006C7872">
        <w:rPr>
          <w:rFonts w:ascii="Arial" w:hAnsi="Arial" w:cs="Arial"/>
          <w:sz w:val="22"/>
          <w:szCs w:val="22"/>
        </w:rPr>
        <w:t xml:space="preserve">benodigde </w:t>
      </w:r>
      <w:r w:rsidRPr="006C7872">
        <w:rPr>
          <w:rFonts w:ascii="Arial" w:eastAsiaTheme="minorEastAsia" w:hAnsi="Arial" w:cs="Arial"/>
          <w:sz w:val="22"/>
          <w:szCs w:val="22"/>
          <w:lang w:eastAsia="nl-NL"/>
        </w:rPr>
        <w:t>hardware vinden voor het ontwikkelen van de applicatie.</w:t>
      </w:r>
    </w:p>
    <w:p w14:paraId="0BCFB95D" w14:textId="3B06CD40" w:rsidR="00997421" w:rsidRPr="006C7872" w:rsidRDefault="00997421" w:rsidP="00983945">
      <w:pPr>
        <w:rPr>
          <w:rFonts w:ascii="Arial" w:eastAsiaTheme="minorEastAsia" w:hAnsi="Arial" w:cs="Arial"/>
          <w:sz w:val="22"/>
          <w:szCs w:val="22"/>
          <w:lang w:eastAsia="nl-NL"/>
        </w:rPr>
      </w:pPr>
    </w:p>
    <w:p w14:paraId="0C5B6C76" w14:textId="5B20B3EF" w:rsidR="00054BED" w:rsidRPr="006C7872" w:rsidRDefault="00997421" w:rsidP="00983945">
      <w:pPr>
        <w:rPr>
          <w:rFonts w:ascii="Arial" w:eastAsiaTheme="minorEastAsia" w:hAnsi="Arial" w:cs="Arial"/>
          <w:sz w:val="22"/>
          <w:szCs w:val="22"/>
          <w:lang w:eastAsia="nl-NL"/>
        </w:rPr>
      </w:pPr>
      <w:r w:rsidRPr="006C7872">
        <w:rPr>
          <w:rFonts w:ascii="Arial" w:eastAsiaTheme="minorEastAsia" w:hAnsi="Arial" w:cs="Arial"/>
          <w:sz w:val="22"/>
          <w:szCs w:val="22"/>
          <w:lang w:eastAsia="nl-NL"/>
        </w:rPr>
        <w:t>Minimale eisen hardware:</w:t>
      </w:r>
    </w:p>
    <w:tbl>
      <w:tblPr>
        <w:tblStyle w:val="TableGrid"/>
        <w:tblW w:w="8907" w:type="dxa"/>
        <w:tblLook w:val="04A0" w:firstRow="1" w:lastRow="0" w:firstColumn="1" w:lastColumn="0" w:noHBand="0" w:noVBand="1"/>
      </w:tblPr>
      <w:tblGrid>
        <w:gridCol w:w="2969"/>
        <w:gridCol w:w="2969"/>
        <w:gridCol w:w="2969"/>
      </w:tblGrid>
      <w:tr w:rsidR="00997421" w:rsidRPr="006C7872" w14:paraId="4C3CA3A7" w14:textId="77777777" w:rsidTr="00997421">
        <w:trPr>
          <w:trHeight w:val="265"/>
        </w:trPr>
        <w:tc>
          <w:tcPr>
            <w:tcW w:w="2969" w:type="dxa"/>
            <w:shd w:val="clear" w:color="auto" w:fill="BFBFBF" w:themeFill="background1" w:themeFillShade="BF"/>
          </w:tcPr>
          <w:p w14:paraId="77923EF2" w14:textId="0B758990" w:rsidR="00997421" w:rsidRPr="006C7872" w:rsidRDefault="00997421" w:rsidP="00983945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Windows</w:t>
            </w:r>
          </w:p>
        </w:tc>
        <w:tc>
          <w:tcPr>
            <w:tcW w:w="2969" w:type="dxa"/>
            <w:shd w:val="clear" w:color="auto" w:fill="BFBFBF" w:themeFill="background1" w:themeFillShade="BF"/>
          </w:tcPr>
          <w:p w14:paraId="4085D44F" w14:textId="7708CA4E" w:rsidR="00997421" w:rsidRPr="006C7872" w:rsidRDefault="00997421" w:rsidP="00983945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Mac</w:t>
            </w:r>
          </w:p>
        </w:tc>
        <w:tc>
          <w:tcPr>
            <w:tcW w:w="2969" w:type="dxa"/>
            <w:shd w:val="clear" w:color="auto" w:fill="BFBFBF" w:themeFill="background1" w:themeFillShade="BF"/>
          </w:tcPr>
          <w:p w14:paraId="692EA10E" w14:textId="7B217AF4" w:rsidR="00997421" w:rsidRPr="006C7872" w:rsidRDefault="00997421" w:rsidP="00983945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Linux</w:t>
            </w:r>
          </w:p>
        </w:tc>
      </w:tr>
      <w:tr w:rsidR="00997421" w:rsidRPr="006C7872" w14:paraId="078FF2B9" w14:textId="77777777" w:rsidTr="00997421">
        <w:trPr>
          <w:trHeight w:val="480"/>
        </w:trPr>
        <w:tc>
          <w:tcPr>
            <w:tcW w:w="2969" w:type="dxa"/>
          </w:tcPr>
          <w:p w14:paraId="4D5F1D93" w14:textId="3E97FD01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 GB RAM</w:t>
            </w:r>
          </w:p>
        </w:tc>
        <w:tc>
          <w:tcPr>
            <w:tcW w:w="2969" w:type="dxa"/>
          </w:tcPr>
          <w:p w14:paraId="54FE7D6C" w14:textId="56A20BDF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 GB RAM</w:t>
            </w:r>
          </w:p>
        </w:tc>
        <w:tc>
          <w:tcPr>
            <w:tcW w:w="2969" w:type="dxa"/>
          </w:tcPr>
          <w:p w14:paraId="421E7D17" w14:textId="21AE53BD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 GB RAM</w:t>
            </w:r>
          </w:p>
        </w:tc>
      </w:tr>
      <w:tr w:rsidR="00997421" w:rsidRPr="006C7872" w14:paraId="5A23B1A9" w14:textId="77777777" w:rsidTr="00997421">
        <w:trPr>
          <w:trHeight w:val="681"/>
        </w:trPr>
        <w:tc>
          <w:tcPr>
            <w:tcW w:w="2969" w:type="dxa"/>
          </w:tcPr>
          <w:p w14:paraId="385F5BC7" w14:textId="0BDA0CD9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2 GB vrije opslagruimte</w:t>
            </w:r>
          </w:p>
        </w:tc>
        <w:tc>
          <w:tcPr>
            <w:tcW w:w="2969" w:type="dxa"/>
          </w:tcPr>
          <w:p w14:paraId="3D50C074" w14:textId="0C95D450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2 GB vrije opslagruimte</w:t>
            </w:r>
          </w:p>
        </w:tc>
        <w:tc>
          <w:tcPr>
            <w:tcW w:w="2969" w:type="dxa"/>
          </w:tcPr>
          <w:p w14:paraId="5DF3EFD7" w14:textId="7A4A957A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2 GB vrije opslagruimte</w:t>
            </w:r>
          </w:p>
        </w:tc>
      </w:tr>
      <w:tr w:rsidR="00997421" w:rsidRPr="006C7872" w14:paraId="10EBB7D3" w14:textId="77777777" w:rsidTr="00997421">
        <w:trPr>
          <w:trHeight w:val="540"/>
        </w:trPr>
        <w:tc>
          <w:tcPr>
            <w:tcW w:w="2969" w:type="dxa"/>
          </w:tcPr>
          <w:p w14:paraId="26637EBB" w14:textId="410AB6D9" w:rsidR="00997421" w:rsidRPr="006C7872" w:rsidRDefault="00683983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i3 8th gen processor</w:t>
            </w:r>
          </w:p>
        </w:tc>
        <w:tc>
          <w:tcPr>
            <w:tcW w:w="2969" w:type="dxa"/>
          </w:tcPr>
          <w:p w14:paraId="520199B5" w14:textId="65B37617" w:rsidR="00997421" w:rsidRPr="006C7872" w:rsidRDefault="00683983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Intel DualCore i5 2,7 GH</w:t>
            </w:r>
          </w:p>
        </w:tc>
        <w:tc>
          <w:tcPr>
            <w:tcW w:w="2969" w:type="dxa"/>
          </w:tcPr>
          <w:p w14:paraId="2272A36D" w14:textId="4183F543" w:rsidR="00997421" w:rsidRPr="006C7872" w:rsidRDefault="00683983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i3 8th gen processor</w:t>
            </w:r>
          </w:p>
        </w:tc>
      </w:tr>
      <w:tr w:rsidR="00683983" w:rsidRPr="006C7872" w14:paraId="206A3197" w14:textId="77777777" w:rsidTr="00B84106">
        <w:trPr>
          <w:trHeight w:val="540"/>
        </w:trPr>
        <w:tc>
          <w:tcPr>
            <w:tcW w:w="2969" w:type="dxa"/>
          </w:tcPr>
          <w:p w14:paraId="1146B1B2" w14:textId="77777777" w:rsidR="00683983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  <w:tc>
          <w:tcPr>
            <w:tcW w:w="2969" w:type="dxa"/>
          </w:tcPr>
          <w:p w14:paraId="601BA3EC" w14:textId="77777777" w:rsidR="00683983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  <w:tc>
          <w:tcPr>
            <w:tcW w:w="2969" w:type="dxa"/>
          </w:tcPr>
          <w:p w14:paraId="1F6C7FA9" w14:textId="77777777" w:rsidR="00683983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</w:tr>
    </w:tbl>
    <w:p w14:paraId="3E810426" w14:textId="0C1B67D2" w:rsidR="00054BED" w:rsidRPr="006C7872" w:rsidRDefault="00054BED" w:rsidP="00983945">
      <w:pPr>
        <w:rPr>
          <w:rFonts w:ascii="Arial" w:hAnsi="Arial" w:cs="Arial"/>
          <w:sz w:val="22"/>
          <w:szCs w:val="22"/>
        </w:rPr>
      </w:pPr>
    </w:p>
    <w:p w14:paraId="126A9EEF" w14:textId="77777777" w:rsidR="00683983" w:rsidRPr="006C7872" w:rsidRDefault="00683983" w:rsidP="00983945">
      <w:pPr>
        <w:rPr>
          <w:rFonts w:ascii="Arial" w:hAnsi="Arial" w:cs="Arial"/>
          <w:sz w:val="22"/>
          <w:szCs w:val="22"/>
        </w:rPr>
      </w:pPr>
    </w:p>
    <w:p w14:paraId="0A415B23" w14:textId="1FF3DBCC" w:rsidR="00997421" w:rsidRPr="006C7872" w:rsidRDefault="00997421" w:rsidP="00983945">
      <w:pPr>
        <w:rPr>
          <w:rFonts w:ascii="Arial" w:hAnsi="Arial" w:cs="Arial"/>
          <w:sz w:val="22"/>
          <w:szCs w:val="22"/>
        </w:rPr>
      </w:pPr>
      <w:r w:rsidRPr="006C7872">
        <w:rPr>
          <w:rFonts w:ascii="Arial" w:hAnsi="Arial" w:cs="Arial"/>
          <w:sz w:val="22"/>
          <w:szCs w:val="22"/>
        </w:rPr>
        <w:t>Voorgestelde eisen hardware:</w:t>
      </w:r>
    </w:p>
    <w:tbl>
      <w:tblPr>
        <w:tblStyle w:val="TableGrid"/>
        <w:tblW w:w="8940" w:type="dxa"/>
        <w:tblLook w:val="04A0" w:firstRow="1" w:lastRow="0" w:firstColumn="1" w:lastColumn="0" w:noHBand="0" w:noVBand="1"/>
      </w:tblPr>
      <w:tblGrid>
        <w:gridCol w:w="2235"/>
        <w:gridCol w:w="2235"/>
        <w:gridCol w:w="2235"/>
        <w:gridCol w:w="2235"/>
      </w:tblGrid>
      <w:tr w:rsidR="00997421" w:rsidRPr="006C7872" w14:paraId="6DFCEB11" w14:textId="77777777" w:rsidTr="00B84106">
        <w:trPr>
          <w:trHeight w:val="272"/>
        </w:trPr>
        <w:tc>
          <w:tcPr>
            <w:tcW w:w="2235" w:type="dxa"/>
            <w:shd w:val="clear" w:color="auto" w:fill="BFBFBF" w:themeFill="background1" w:themeFillShade="BF"/>
          </w:tcPr>
          <w:p w14:paraId="5D1FD81D" w14:textId="77777777" w:rsidR="00997421" w:rsidRPr="006C7872" w:rsidRDefault="00997421" w:rsidP="00B84106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Windows</w:t>
            </w:r>
          </w:p>
        </w:tc>
        <w:tc>
          <w:tcPr>
            <w:tcW w:w="2235" w:type="dxa"/>
            <w:shd w:val="clear" w:color="auto" w:fill="BFBFBF" w:themeFill="background1" w:themeFillShade="BF"/>
          </w:tcPr>
          <w:p w14:paraId="29B2BA7C" w14:textId="77777777" w:rsidR="00997421" w:rsidRPr="006C7872" w:rsidRDefault="00997421" w:rsidP="00B84106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Mac</w:t>
            </w:r>
          </w:p>
        </w:tc>
        <w:tc>
          <w:tcPr>
            <w:tcW w:w="2235" w:type="dxa"/>
            <w:shd w:val="clear" w:color="auto" w:fill="BFBFBF" w:themeFill="background1" w:themeFillShade="BF"/>
          </w:tcPr>
          <w:p w14:paraId="48A8FABE" w14:textId="77777777" w:rsidR="00997421" w:rsidRPr="006C7872" w:rsidRDefault="00997421" w:rsidP="00B84106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Linux</w:t>
            </w:r>
          </w:p>
        </w:tc>
        <w:tc>
          <w:tcPr>
            <w:tcW w:w="2235" w:type="dxa"/>
            <w:shd w:val="clear" w:color="auto" w:fill="BFBFBF" w:themeFill="background1" w:themeFillShade="BF"/>
          </w:tcPr>
          <w:p w14:paraId="15A820BF" w14:textId="77777777" w:rsidR="00997421" w:rsidRPr="006C7872" w:rsidRDefault="00997421" w:rsidP="00B84106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Chrome OS</w:t>
            </w:r>
          </w:p>
        </w:tc>
      </w:tr>
      <w:tr w:rsidR="00997421" w:rsidRPr="006C7872" w14:paraId="3F2689BD" w14:textId="77777777" w:rsidTr="00B84106">
        <w:trPr>
          <w:trHeight w:val="493"/>
        </w:trPr>
        <w:tc>
          <w:tcPr>
            <w:tcW w:w="2235" w:type="dxa"/>
          </w:tcPr>
          <w:p w14:paraId="1AD2E769" w14:textId="06A09710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8</w:t>
            </w:r>
            <w:r w:rsidR="00997421" w:rsidRPr="006C7872">
              <w:rPr>
                <w:rFonts w:ascii="Arial" w:hAnsi="Arial" w:cs="Arial"/>
              </w:rPr>
              <w:t xml:space="preserve"> GB RAM</w:t>
            </w:r>
          </w:p>
        </w:tc>
        <w:tc>
          <w:tcPr>
            <w:tcW w:w="2235" w:type="dxa"/>
          </w:tcPr>
          <w:p w14:paraId="280460EB" w14:textId="31FDA55C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8 GB RAM</w:t>
            </w:r>
          </w:p>
        </w:tc>
        <w:tc>
          <w:tcPr>
            <w:tcW w:w="2235" w:type="dxa"/>
          </w:tcPr>
          <w:p w14:paraId="4B06CC92" w14:textId="05A2E361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8 GB RAM</w:t>
            </w:r>
          </w:p>
        </w:tc>
        <w:tc>
          <w:tcPr>
            <w:tcW w:w="2235" w:type="dxa"/>
          </w:tcPr>
          <w:p w14:paraId="5EE2D587" w14:textId="77777777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8 GB RAM</w:t>
            </w:r>
          </w:p>
        </w:tc>
      </w:tr>
      <w:tr w:rsidR="00997421" w:rsidRPr="006C7872" w14:paraId="06005171" w14:textId="77777777" w:rsidTr="00B84106">
        <w:trPr>
          <w:trHeight w:val="699"/>
        </w:trPr>
        <w:tc>
          <w:tcPr>
            <w:tcW w:w="2235" w:type="dxa"/>
          </w:tcPr>
          <w:p w14:paraId="447EEE81" w14:textId="0CE1B810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</w:t>
            </w:r>
            <w:r w:rsidR="00997421" w:rsidRPr="006C7872">
              <w:rPr>
                <w:rFonts w:ascii="Arial" w:hAnsi="Arial" w:cs="Arial"/>
              </w:rPr>
              <w:t xml:space="preserve"> GB vrije opslagruimte</w:t>
            </w:r>
            <w:r w:rsidR="000E2452" w:rsidRPr="006C7872">
              <w:rPr>
                <w:rFonts w:ascii="Arial" w:hAnsi="Arial" w:cs="Arial"/>
              </w:rPr>
              <w:t xml:space="preserve"> (Het liefst op een SSD)</w:t>
            </w:r>
          </w:p>
        </w:tc>
        <w:tc>
          <w:tcPr>
            <w:tcW w:w="2235" w:type="dxa"/>
          </w:tcPr>
          <w:p w14:paraId="54909258" w14:textId="3E7F3047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</w:t>
            </w:r>
            <w:r w:rsidR="00997421" w:rsidRPr="006C7872">
              <w:rPr>
                <w:rFonts w:ascii="Arial" w:hAnsi="Arial" w:cs="Arial"/>
              </w:rPr>
              <w:t xml:space="preserve"> GB vrije opslagruimte</w:t>
            </w:r>
            <w:r w:rsidR="000E2452" w:rsidRPr="006C7872">
              <w:rPr>
                <w:rFonts w:ascii="Arial" w:hAnsi="Arial" w:cs="Arial"/>
              </w:rPr>
              <w:t xml:space="preserve"> (Het liefst op een SSD)</w:t>
            </w:r>
          </w:p>
        </w:tc>
        <w:tc>
          <w:tcPr>
            <w:tcW w:w="2235" w:type="dxa"/>
          </w:tcPr>
          <w:p w14:paraId="494B1EBF" w14:textId="35D350A5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</w:t>
            </w:r>
            <w:r w:rsidR="00997421" w:rsidRPr="006C7872">
              <w:rPr>
                <w:rFonts w:ascii="Arial" w:hAnsi="Arial" w:cs="Arial"/>
              </w:rPr>
              <w:t xml:space="preserve"> GB vrije opslagruimte</w:t>
            </w:r>
            <w:r w:rsidR="000E2452" w:rsidRPr="006C7872">
              <w:rPr>
                <w:rFonts w:ascii="Arial" w:hAnsi="Arial" w:cs="Arial"/>
              </w:rPr>
              <w:t xml:space="preserve"> (Het liefst op een SSD)</w:t>
            </w:r>
          </w:p>
        </w:tc>
        <w:tc>
          <w:tcPr>
            <w:tcW w:w="2235" w:type="dxa"/>
          </w:tcPr>
          <w:p w14:paraId="61E76AFD" w14:textId="013B1A38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 GB vrije opslagruimte</w:t>
            </w:r>
            <w:r w:rsidR="000E2452" w:rsidRPr="006C7872">
              <w:rPr>
                <w:rFonts w:ascii="Arial" w:hAnsi="Arial" w:cs="Arial"/>
              </w:rPr>
              <w:t xml:space="preserve"> (Het liefst op een SSD)</w:t>
            </w:r>
          </w:p>
        </w:tc>
      </w:tr>
      <w:tr w:rsidR="00997421" w:rsidRPr="006C7872" w14:paraId="65A64D28" w14:textId="77777777" w:rsidTr="00B84106">
        <w:trPr>
          <w:trHeight w:val="554"/>
        </w:trPr>
        <w:tc>
          <w:tcPr>
            <w:tcW w:w="2235" w:type="dxa"/>
          </w:tcPr>
          <w:p w14:paraId="5541143F" w14:textId="77777777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  <w:tc>
          <w:tcPr>
            <w:tcW w:w="2235" w:type="dxa"/>
          </w:tcPr>
          <w:p w14:paraId="3CB29791" w14:textId="77777777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  <w:tc>
          <w:tcPr>
            <w:tcW w:w="2235" w:type="dxa"/>
          </w:tcPr>
          <w:p w14:paraId="2A6D77FC" w14:textId="77777777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  <w:tc>
          <w:tcPr>
            <w:tcW w:w="2235" w:type="dxa"/>
          </w:tcPr>
          <w:p w14:paraId="44A0BE03" w14:textId="77777777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</w:tr>
      <w:tr w:rsidR="000E2452" w:rsidRPr="006C7872" w14:paraId="44593C26" w14:textId="77777777" w:rsidTr="00B84106">
        <w:trPr>
          <w:trHeight w:val="554"/>
        </w:trPr>
        <w:tc>
          <w:tcPr>
            <w:tcW w:w="2235" w:type="dxa"/>
          </w:tcPr>
          <w:p w14:paraId="70A14B46" w14:textId="416DE1EA" w:rsidR="000E2452" w:rsidRPr="006C7872" w:rsidRDefault="000E2452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Intel i5 of hoger (U series of hoger)</w:t>
            </w:r>
          </w:p>
        </w:tc>
        <w:tc>
          <w:tcPr>
            <w:tcW w:w="2235" w:type="dxa"/>
          </w:tcPr>
          <w:p w14:paraId="76D1AFF7" w14:textId="50729F86" w:rsidR="000E2452" w:rsidRPr="006C7872" w:rsidRDefault="000E2452" w:rsidP="00B84106">
            <w:pPr>
              <w:rPr>
                <w:rFonts w:ascii="Arial" w:hAnsi="Arial" w:cs="Arial"/>
                <w:lang w:val="en-GB"/>
              </w:rPr>
            </w:pPr>
            <w:r w:rsidRPr="006C7872">
              <w:rPr>
                <w:rFonts w:ascii="Arial" w:hAnsi="Arial" w:cs="Arial"/>
                <w:lang w:val="en-GB"/>
              </w:rPr>
              <w:t>2,3</w:t>
            </w:r>
            <w:r w:rsidRPr="006C7872">
              <w:rPr>
                <w:rFonts w:ascii="Cambria Math" w:hAnsi="Cambria Math" w:cs="Cambria Math"/>
                <w:lang w:val="en-GB"/>
              </w:rPr>
              <w:t>‑</w:t>
            </w:r>
            <w:r w:rsidRPr="006C7872">
              <w:rPr>
                <w:rFonts w:ascii="Arial" w:hAnsi="Arial" w:cs="Arial"/>
                <w:lang w:val="en-GB"/>
              </w:rPr>
              <w:t>GHz dual</w:t>
            </w:r>
            <w:r w:rsidRPr="006C7872">
              <w:rPr>
                <w:rFonts w:ascii="Cambria Math" w:hAnsi="Cambria Math" w:cs="Cambria Math"/>
                <w:lang w:val="en-GB"/>
              </w:rPr>
              <w:t>‑</w:t>
            </w:r>
            <w:r w:rsidRPr="006C7872">
              <w:rPr>
                <w:rFonts w:ascii="Arial" w:hAnsi="Arial" w:cs="Arial"/>
                <w:lang w:val="en-GB"/>
              </w:rPr>
              <w:t>core Intel Core i5, Turbo Boost tot 3,6 GHz, met 64 MB eDRAM</w:t>
            </w:r>
          </w:p>
        </w:tc>
        <w:tc>
          <w:tcPr>
            <w:tcW w:w="2235" w:type="dxa"/>
          </w:tcPr>
          <w:p w14:paraId="65589A87" w14:textId="32EC96DA" w:rsidR="000E2452" w:rsidRPr="006C7872" w:rsidRDefault="000E2452" w:rsidP="00B84106">
            <w:pPr>
              <w:rPr>
                <w:rFonts w:ascii="Arial" w:hAnsi="Arial" w:cs="Arial"/>
                <w:lang w:val="en-GB"/>
              </w:rPr>
            </w:pPr>
            <w:r w:rsidRPr="006C7872">
              <w:rPr>
                <w:rFonts w:ascii="Arial" w:hAnsi="Arial" w:cs="Arial"/>
              </w:rPr>
              <w:t>Intel i5 of hoger (U series of hoger)</w:t>
            </w:r>
          </w:p>
        </w:tc>
        <w:tc>
          <w:tcPr>
            <w:tcW w:w="2235" w:type="dxa"/>
          </w:tcPr>
          <w:p w14:paraId="132D1A5E" w14:textId="39640954" w:rsidR="000E2452" w:rsidRPr="006C7872" w:rsidRDefault="000E2452" w:rsidP="00B84106">
            <w:pPr>
              <w:rPr>
                <w:rFonts w:ascii="Arial" w:hAnsi="Arial" w:cs="Arial"/>
                <w:lang w:val="en-GB"/>
              </w:rPr>
            </w:pPr>
            <w:r w:rsidRPr="006C7872">
              <w:rPr>
                <w:rFonts w:ascii="Arial" w:hAnsi="Arial" w:cs="Arial"/>
              </w:rPr>
              <w:t>Intel i5 of hoger (U series of hoger)</w:t>
            </w:r>
          </w:p>
        </w:tc>
      </w:tr>
      <w:tr w:rsidR="00B84106" w:rsidRPr="006C7872" w14:paraId="275E02CD" w14:textId="77777777" w:rsidTr="00B84106">
        <w:trPr>
          <w:trHeight w:val="554"/>
        </w:trPr>
        <w:tc>
          <w:tcPr>
            <w:tcW w:w="2235" w:type="dxa"/>
          </w:tcPr>
          <w:p w14:paraId="422ED0D5" w14:textId="54BCA237" w:rsidR="00B84106" w:rsidRPr="006C7872" w:rsidRDefault="00B84106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GPU geïntegreerd met 1GB VRAM of hoger</w:t>
            </w:r>
          </w:p>
        </w:tc>
        <w:tc>
          <w:tcPr>
            <w:tcW w:w="2235" w:type="dxa"/>
          </w:tcPr>
          <w:p w14:paraId="190E426A" w14:textId="341C8137" w:rsidR="00B84106" w:rsidRPr="006C7872" w:rsidRDefault="00B84106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Ingebouwde GPU met opzij minst 1GB VRAM of hoger</w:t>
            </w:r>
          </w:p>
        </w:tc>
        <w:tc>
          <w:tcPr>
            <w:tcW w:w="2235" w:type="dxa"/>
          </w:tcPr>
          <w:p w14:paraId="5316977A" w14:textId="2A23EE09" w:rsidR="00B84106" w:rsidRPr="006C7872" w:rsidRDefault="00B84106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GPU geïntegreerd met 1GB VRAM of hoger</w:t>
            </w:r>
          </w:p>
        </w:tc>
        <w:tc>
          <w:tcPr>
            <w:tcW w:w="2235" w:type="dxa"/>
          </w:tcPr>
          <w:p w14:paraId="24BDFB4A" w14:textId="3F6FA0A4" w:rsidR="00B84106" w:rsidRPr="006C7872" w:rsidRDefault="00B84106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GPU geïntegreerd met 1GB VRAM of hoger</w:t>
            </w:r>
          </w:p>
        </w:tc>
      </w:tr>
    </w:tbl>
    <w:p w14:paraId="6943F720" w14:textId="6E847A86" w:rsidR="00B84106" w:rsidRPr="006C7872" w:rsidRDefault="00B84106" w:rsidP="00983945">
      <w:pPr>
        <w:rPr>
          <w:rFonts w:ascii="Arial" w:hAnsi="Arial" w:cs="Arial"/>
          <w:sz w:val="22"/>
          <w:szCs w:val="22"/>
        </w:rPr>
      </w:pPr>
    </w:p>
    <w:p w14:paraId="0E7B136F" w14:textId="77777777" w:rsidR="006C7872" w:rsidRPr="006C7872" w:rsidRDefault="006C7872">
      <w:pPr>
        <w:rPr>
          <w:rFonts w:ascii="Arial" w:hAnsi="Arial" w:cs="Arial"/>
          <w:sz w:val="22"/>
          <w:szCs w:val="22"/>
        </w:rPr>
      </w:pPr>
    </w:p>
    <w:p w14:paraId="1B5D07BE" w14:textId="77777777" w:rsidR="006C7872" w:rsidRPr="006C7872" w:rsidRDefault="006C7872">
      <w:pPr>
        <w:rPr>
          <w:rFonts w:ascii="Arial" w:hAnsi="Arial" w:cs="Arial"/>
          <w:sz w:val="22"/>
          <w:szCs w:val="22"/>
        </w:rPr>
      </w:pPr>
      <w:r w:rsidRPr="006C7872">
        <w:rPr>
          <w:rFonts w:ascii="Arial" w:hAnsi="Arial" w:cs="Arial"/>
          <w:sz w:val="22"/>
          <w:szCs w:val="22"/>
        </w:rPr>
        <w:t>Standaard hardware:</w:t>
      </w:r>
    </w:p>
    <w:p w14:paraId="4DE2EFCD" w14:textId="133411D1" w:rsidR="006C7872" w:rsidRPr="006C7872" w:rsidRDefault="006C7872" w:rsidP="006C7872">
      <w:pPr>
        <w:pStyle w:val="ListParagraph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6C7872">
        <w:rPr>
          <w:rFonts w:ascii="Arial" w:hAnsi="Arial" w:cs="Arial"/>
          <w:sz w:val="22"/>
          <w:szCs w:val="22"/>
        </w:rPr>
        <w:t>Muis</w:t>
      </w:r>
    </w:p>
    <w:p w14:paraId="244756ED" w14:textId="76F9F6E0" w:rsidR="006C7872" w:rsidRPr="006C7872" w:rsidRDefault="006C7872" w:rsidP="006C7872">
      <w:pPr>
        <w:pStyle w:val="ListParagraph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6C7872">
        <w:rPr>
          <w:rFonts w:ascii="Arial" w:hAnsi="Arial" w:cs="Arial"/>
          <w:sz w:val="22"/>
          <w:szCs w:val="22"/>
        </w:rPr>
        <w:t>Toetsenbord</w:t>
      </w:r>
    </w:p>
    <w:p w14:paraId="6B5D5C64" w14:textId="5DEC50C1" w:rsidR="00B84106" w:rsidRPr="006C7872" w:rsidRDefault="00B84106" w:rsidP="006C7872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6C7872">
        <w:rPr>
          <w:rFonts w:ascii="Arial" w:hAnsi="Arial" w:cs="Arial"/>
          <w:sz w:val="20"/>
          <w:szCs w:val="20"/>
        </w:rPr>
        <w:br w:type="page"/>
      </w:r>
    </w:p>
    <w:p w14:paraId="77AE4FF3" w14:textId="7706DD2F" w:rsidR="00B84106" w:rsidRDefault="00B84106" w:rsidP="00B84106">
      <w:pPr>
        <w:rPr>
          <w:rFonts w:ascii="Arial" w:eastAsiaTheme="minorEastAsia" w:hAnsi="Arial" w:cs="Arial"/>
          <w:b/>
          <w:bCs/>
          <w:lang w:eastAsia="nl-NL"/>
        </w:rPr>
      </w:pPr>
      <w:r w:rsidRPr="00054BED">
        <w:rPr>
          <w:rFonts w:ascii="Arial" w:eastAsiaTheme="minorEastAsia" w:hAnsi="Arial" w:cs="Arial"/>
          <w:b/>
          <w:bCs/>
          <w:lang w:eastAsia="nl-NL"/>
        </w:rPr>
        <w:lastRenderedPageBreak/>
        <w:t xml:space="preserve">Artikel </w:t>
      </w:r>
      <w:r w:rsidR="006C7872">
        <w:rPr>
          <w:rFonts w:ascii="Arial" w:eastAsiaTheme="minorEastAsia" w:hAnsi="Arial" w:cs="Arial"/>
          <w:b/>
          <w:bCs/>
          <w:lang w:eastAsia="nl-NL"/>
        </w:rPr>
        <w:t>2</w:t>
      </w:r>
      <w:r w:rsidRPr="00054BED">
        <w:rPr>
          <w:rFonts w:ascii="Arial" w:eastAsiaTheme="minorEastAsia" w:hAnsi="Arial" w:cs="Arial"/>
          <w:b/>
          <w:bCs/>
          <w:lang w:eastAsia="nl-NL"/>
        </w:rPr>
        <w:t xml:space="preserve"> Benodigde </w:t>
      </w:r>
      <w:r>
        <w:rPr>
          <w:rFonts w:ascii="Arial" w:eastAsiaTheme="minorEastAsia" w:hAnsi="Arial" w:cs="Arial"/>
          <w:b/>
          <w:bCs/>
          <w:lang w:eastAsia="nl-NL"/>
        </w:rPr>
        <w:t>software</w:t>
      </w:r>
    </w:p>
    <w:p w14:paraId="27100558" w14:textId="2CA9D929" w:rsidR="00B84106" w:rsidRDefault="00B84106" w:rsidP="00B84106">
      <w:pPr>
        <w:rPr>
          <w:rFonts w:ascii="Arial" w:eastAsiaTheme="minorEastAsia" w:hAnsi="Arial" w:cs="Arial"/>
          <w:b/>
          <w:bCs/>
          <w:lang w:eastAsia="nl-NL"/>
        </w:rPr>
      </w:pPr>
    </w:p>
    <w:p w14:paraId="2FD08B80" w14:textId="7B716FD1" w:rsidR="00997421" w:rsidRDefault="00B84106" w:rsidP="00983945">
      <w:pPr>
        <w:rPr>
          <w:rFonts w:ascii="Arial" w:hAnsi="Arial" w:cs="Arial"/>
          <w:sz w:val="22"/>
          <w:szCs w:val="22"/>
        </w:rPr>
      </w:pPr>
      <w:r w:rsidRPr="00B84106">
        <w:rPr>
          <w:rFonts w:ascii="Arial" w:hAnsi="Arial" w:cs="Arial"/>
          <w:sz w:val="22"/>
          <w:szCs w:val="22"/>
        </w:rPr>
        <w:t xml:space="preserve">Hieronder kunt u de </w:t>
      </w:r>
      <w:r>
        <w:rPr>
          <w:rFonts w:ascii="Arial" w:hAnsi="Arial" w:cs="Arial"/>
          <w:sz w:val="22"/>
          <w:szCs w:val="22"/>
        </w:rPr>
        <w:t>b</w:t>
      </w:r>
      <w:r w:rsidRPr="00B84106">
        <w:rPr>
          <w:rFonts w:ascii="Arial" w:hAnsi="Arial" w:cs="Arial"/>
          <w:sz w:val="22"/>
          <w:szCs w:val="22"/>
        </w:rPr>
        <w:t xml:space="preserve">enodigde </w:t>
      </w:r>
      <w:r>
        <w:rPr>
          <w:rFonts w:ascii="Arial" w:hAnsi="Arial" w:cs="Arial"/>
          <w:sz w:val="22"/>
          <w:szCs w:val="22"/>
        </w:rPr>
        <w:t>software</w:t>
      </w:r>
      <w:r w:rsidRPr="00B84106">
        <w:rPr>
          <w:rFonts w:ascii="Arial" w:hAnsi="Arial" w:cs="Arial"/>
          <w:sz w:val="22"/>
          <w:szCs w:val="22"/>
        </w:rPr>
        <w:t xml:space="preserve"> vinden voor het ontwikkelen van de applicatie</w:t>
      </w:r>
      <w:r>
        <w:rPr>
          <w:rFonts w:ascii="Arial" w:hAnsi="Arial" w:cs="Arial"/>
          <w:sz w:val="22"/>
          <w:szCs w:val="22"/>
        </w:rPr>
        <w:t>:</w:t>
      </w:r>
    </w:p>
    <w:p w14:paraId="44D17F09" w14:textId="340350B7" w:rsidR="00B84106" w:rsidRPr="00B04530" w:rsidRDefault="00B84106" w:rsidP="00B04530">
      <w:pPr>
        <w:rPr>
          <w:rFonts w:ascii="Arial" w:hAnsi="Arial" w:cs="Arial"/>
          <w:sz w:val="22"/>
          <w:szCs w:val="22"/>
        </w:rPr>
      </w:pPr>
    </w:p>
    <w:p w14:paraId="0A651F33" w14:textId="77777777" w:rsidR="00B04530" w:rsidRPr="00B04530" w:rsidRDefault="00B04530" w:rsidP="00B84106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04530">
        <w:rPr>
          <w:rFonts w:ascii="Arial" w:hAnsi="Arial" w:cs="Arial"/>
          <w:sz w:val="22"/>
          <w:szCs w:val="22"/>
        </w:rPr>
        <w:t>B</w:t>
      </w:r>
      <w:r w:rsidRPr="00B04530">
        <w:rPr>
          <w:rFonts w:ascii="Arial" w:hAnsi="Arial" w:cs="Arial"/>
          <w:sz w:val="22"/>
          <w:szCs w:val="22"/>
        </w:rPr>
        <w:t>esturingssyste</w:t>
      </w:r>
      <w:r w:rsidRPr="00B04530">
        <w:rPr>
          <w:rFonts w:ascii="Arial" w:hAnsi="Arial" w:cs="Arial"/>
          <w:sz w:val="22"/>
          <w:szCs w:val="22"/>
        </w:rPr>
        <w:t xml:space="preserve">em </w:t>
      </w:r>
    </w:p>
    <w:p w14:paraId="6B642907" w14:textId="71EFC683" w:rsidR="00B04530" w:rsidRPr="00B04530" w:rsidRDefault="00B04530" w:rsidP="00B04530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04530">
        <w:rPr>
          <w:rFonts w:ascii="Arial" w:hAnsi="Arial" w:cs="Arial"/>
          <w:sz w:val="22"/>
          <w:szCs w:val="22"/>
        </w:rPr>
        <w:t xml:space="preserve">(Windows </w:t>
      </w:r>
      <w:r w:rsidRPr="00B04530">
        <w:rPr>
          <w:rFonts w:ascii="Arial" w:hAnsi="Arial" w:cs="Arial"/>
          <w:sz w:val="22"/>
          <w:szCs w:val="22"/>
        </w:rPr>
        <w:t>7/8/10 (64-bit)</w:t>
      </w:r>
      <w:r w:rsidRPr="00B04530">
        <w:rPr>
          <w:rFonts w:ascii="Arial" w:hAnsi="Arial" w:cs="Arial"/>
          <w:sz w:val="22"/>
          <w:szCs w:val="22"/>
        </w:rPr>
        <w:t>;</w:t>
      </w:r>
    </w:p>
    <w:p w14:paraId="6056B9BC" w14:textId="33E45A75" w:rsidR="00B04530" w:rsidRPr="00B04530" w:rsidRDefault="00B04530" w:rsidP="00B04530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04530">
        <w:rPr>
          <w:rFonts w:ascii="Arial" w:hAnsi="Arial" w:cs="Arial"/>
          <w:sz w:val="22"/>
          <w:szCs w:val="22"/>
        </w:rPr>
        <w:t xml:space="preserve">Mac Os X </w:t>
      </w:r>
      <w:r w:rsidRPr="00B04530">
        <w:rPr>
          <w:rFonts w:ascii="Arial" w:hAnsi="Arial" w:cs="Arial"/>
          <w:sz w:val="22"/>
          <w:szCs w:val="22"/>
        </w:rPr>
        <w:t>10.10 (Yosemite) o</w:t>
      </w:r>
      <w:r w:rsidRPr="00B04530">
        <w:rPr>
          <w:rFonts w:ascii="Arial" w:hAnsi="Arial" w:cs="Arial"/>
          <w:sz w:val="22"/>
          <w:szCs w:val="22"/>
        </w:rPr>
        <w:t>f</w:t>
      </w:r>
      <w:r w:rsidRPr="00B04530">
        <w:rPr>
          <w:rFonts w:ascii="Arial" w:hAnsi="Arial" w:cs="Arial"/>
          <w:sz w:val="22"/>
          <w:szCs w:val="22"/>
        </w:rPr>
        <w:t xml:space="preserve"> </w:t>
      </w:r>
      <w:r w:rsidRPr="00B04530">
        <w:rPr>
          <w:rFonts w:ascii="Arial" w:hAnsi="Arial" w:cs="Arial"/>
          <w:sz w:val="22"/>
          <w:szCs w:val="22"/>
        </w:rPr>
        <w:t>hoger;</w:t>
      </w:r>
    </w:p>
    <w:p w14:paraId="44861CFC" w14:textId="5C9B4264" w:rsidR="00B04530" w:rsidRPr="00B04530" w:rsidRDefault="00B04530" w:rsidP="00B04530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04530">
        <w:rPr>
          <w:rFonts w:ascii="Arial" w:hAnsi="Arial" w:cs="Arial"/>
          <w:sz w:val="22"/>
          <w:szCs w:val="22"/>
        </w:rPr>
        <w:t>Linux (GNOME of KDE);</w:t>
      </w:r>
    </w:p>
    <w:p w14:paraId="49E808C8" w14:textId="717686F6" w:rsidR="00B04530" w:rsidRDefault="00B04530" w:rsidP="00B04530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04530">
        <w:rPr>
          <w:rFonts w:ascii="Arial" w:hAnsi="Arial" w:cs="Arial"/>
          <w:sz w:val="22"/>
          <w:szCs w:val="22"/>
        </w:rPr>
        <w:t>ChromeOS.</w:t>
      </w:r>
    </w:p>
    <w:p w14:paraId="6B246CA9" w14:textId="2E5EA50C" w:rsidR="00B04530" w:rsidRDefault="00B04530" w:rsidP="00B04530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Android Studio</w:t>
      </w:r>
      <w:r w:rsidR="008F1056">
        <w:rPr>
          <w:rFonts w:ascii="Arial" w:hAnsi="Arial" w:cs="Arial"/>
          <w:sz w:val="22"/>
          <w:szCs w:val="22"/>
        </w:rPr>
        <w:t xml:space="preserve"> (Zie uitleg installatie hieronder)</w:t>
      </w:r>
    </w:p>
    <w:p w14:paraId="7D4B147A" w14:textId="607ABEDD" w:rsidR="00B04530" w:rsidRDefault="00B04530" w:rsidP="00B04530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Webbrowser naar keuze</w:t>
      </w:r>
    </w:p>
    <w:p w14:paraId="5FF906AA" w14:textId="467C844A" w:rsidR="00B04530" w:rsidRDefault="00B04530" w:rsidP="00B04530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Microsoft teams (voor communicatie)</w:t>
      </w:r>
    </w:p>
    <w:p w14:paraId="31EBD909" w14:textId="7AF2EB39" w:rsidR="00B04530" w:rsidRDefault="00B04530" w:rsidP="00B04530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04530">
        <w:rPr>
          <w:rFonts w:ascii="Arial" w:hAnsi="Arial" w:cs="Arial"/>
          <w:sz w:val="22"/>
          <w:szCs w:val="22"/>
        </w:rPr>
        <w:t>JDK</w:t>
      </w:r>
      <w:r>
        <w:rPr>
          <w:rFonts w:ascii="Arial" w:hAnsi="Arial" w:cs="Arial"/>
          <w:sz w:val="22"/>
          <w:szCs w:val="22"/>
        </w:rPr>
        <w:t xml:space="preserve"> (Nieuwste stabiele build)</w:t>
      </w:r>
    </w:p>
    <w:p w14:paraId="5436F4C6" w14:textId="177C3C36" w:rsidR="006C7872" w:rsidRDefault="006C7872" w:rsidP="006C7872">
      <w:pPr>
        <w:rPr>
          <w:rFonts w:ascii="Arial" w:hAnsi="Arial" w:cs="Arial"/>
          <w:sz w:val="22"/>
          <w:szCs w:val="22"/>
        </w:rPr>
      </w:pPr>
    </w:p>
    <w:p w14:paraId="141E91B3" w14:textId="73C84EB3" w:rsidR="003C08E2" w:rsidRDefault="003C08E2" w:rsidP="006C7872">
      <w:pPr>
        <w:rPr>
          <w:rFonts w:ascii="Arial" w:hAnsi="Arial" w:cs="Arial"/>
          <w:sz w:val="22"/>
          <w:szCs w:val="22"/>
        </w:rPr>
      </w:pPr>
    </w:p>
    <w:p w14:paraId="66801E96" w14:textId="6D3A848A" w:rsidR="003C08E2" w:rsidRDefault="003C08E2" w:rsidP="006C7872">
      <w:pPr>
        <w:rPr>
          <w:rFonts w:ascii="Arial" w:hAnsi="Arial" w:cs="Arial"/>
          <w:b/>
          <w:bCs/>
          <w:sz w:val="22"/>
          <w:szCs w:val="22"/>
        </w:rPr>
      </w:pPr>
      <w:r w:rsidRPr="003C08E2">
        <w:rPr>
          <w:rFonts w:ascii="Arial" w:hAnsi="Arial" w:cs="Arial"/>
          <w:b/>
          <w:bCs/>
          <w:sz w:val="22"/>
          <w:szCs w:val="22"/>
        </w:rPr>
        <w:t>Installatie Android studio</w:t>
      </w:r>
      <w:r w:rsidR="00D4292A">
        <w:rPr>
          <w:rFonts w:ascii="Arial" w:hAnsi="Arial" w:cs="Arial"/>
          <w:b/>
          <w:bCs/>
          <w:sz w:val="22"/>
          <w:szCs w:val="22"/>
        </w:rPr>
        <w:t>:</w:t>
      </w:r>
    </w:p>
    <w:p w14:paraId="0D83BB87" w14:textId="11BDD2E2" w:rsidR="003C08E2" w:rsidRDefault="003C08E2" w:rsidP="006C7872">
      <w:pPr>
        <w:rPr>
          <w:rFonts w:ascii="Arial" w:hAnsi="Arial" w:cs="Arial"/>
          <w:b/>
          <w:bCs/>
          <w:sz w:val="22"/>
          <w:szCs w:val="22"/>
        </w:rPr>
      </w:pPr>
    </w:p>
    <w:p w14:paraId="3A4FDB5A" w14:textId="61218AFB" w:rsidR="003C08E2" w:rsidRPr="003C08E2" w:rsidRDefault="003C08E2" w:rsidP="006C787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Voor </w:t>
      </w:r>
      <w:r w:rsidRPr="00A12EF9">
        <w:rPr>
          <w:rFonts w:ascii="Arial" w:hAnsi="Arial" w:cs="Arial"/>
          <w:i/>
          <w:iCs/>
          <w:sz w:val="22"/>
          <w:szCs w:val="22"/>
          <w:u w:val="single"/>
        </w:rPr>
        <w:t>Windows</w:t>
      </w:r>
      <w:r>
        <w:rPr>
          <w:rFonts w:ascii="Arial" w:hAnsi="Arial" w:cs="Arial"/>
          <w:sz w:val="22"/>
          <w:szCs w:val="22"/>
        </w:rPr>
        <w:t xml:space="preserve"> en </w:t>
      </w:r>
      <w:r w:rsidRPr="00A12EF9">
        <w:rPr>
          <w:rFonts w:ascii="Arial" w:hAnsi="Arial" w:cs="Arial"/>
          <w:i/>
          <w:iCs/>
          <w:sz w:val="22"/>
          <w:szCs w:val="22"/>
          <w:u w:val="single"/>
        </w:rPr>
        <w:t>Mac Os X</w:t>
      </w:r>
      <w:r>
        <w:rPr>
          <w:rFonts w:ascii="Arial" w:hAnsi="Arial" w:cs="Arial"/>
          <w:sz w:val="22"/>
          <w:szCs w:val="22"/>
        </w:rPr>
        <w:t xml:space="preserve"> is dit heel simpel U download het aanbevolen bestand op de website en U voert dit </w:t>
      </w:r>
      <w:r w:rsidRPr="0055015A">
        <w:rPr>
          <w:rFonts w:ascii="Arial" w:hAnsi="Arial" w:cs="Arial"/>
          <w:color w:val="37474F"/>
          <w:sz w:val="22"/>
          <w:szCs w:val="22"/>
          <w:shd w:val="clear" w:color="auto" w:fill="F1F3F4"/>
        </w:rPr>
        <w:t>.exe</w:t>
      </w:r>
      <w:r>
        <w:rPr>
          <w:rFonts w:ascii="Arial" w:hAnsi="Arial" w:cs="Arial"/>
          <w:sz w:val="22"/>
          <w:szCs w:val="22"/>
        </w:rPr>
        <w:t xml:space="preserve"> bestand simpelweg uit (voor Mac Os X is dit het </w:t>
      </w:r>
      <w:r w:rsidR="006441E5" w:rsidRPr="006441E5">
        <w:rPr>
          <w:rFonts w:ascii="Arial" w:hAnsi="Arial" w:cs="Arial"/>
          <w:sz w:val="22"/>
          <w:szCs w:val="22"/>
        </w:rPr>
        <w:t>DMG-bestand</w:t>
      </w:r>
      <w:r>
        <w:rPr>
          <w:rFonts w:ascii="Arial" w:hAnsi="Arial" w:cs="Arial"/>
          <w:sz w:val="22"/>
          <w:szCs w:val="22"/>
        </w:rPr>
        <w:t>)</w:t>
      </w:r>
      <w:r w:rsidR="0036209A">
        <w:rPr>
          <w:rFonts w:ascii="Arial" w:hAnsi="Arial" w:cs="Arial"/>
          <w:sz w:val="22"/>
          <w:szCs w:val="22"/>
        </w:rPr>
        <w:t>.</w:t>
      </w:r>
    </w:p>
    <w:p w14:paraId="2DDE9E99" w14:textId="4C64FAB8" w:rsidR="003C08E2" w:rsidRDefault="003C08E2" w:rsidP="006C7872">
      <w:pPr>
        <w:rPr>
          <w:rFonts w:ascii="Arial" w:hAnsi="Arial" w:cs="Arial"/>
          <w:sz w:val="22"/>
          <w:szCs w:val="22"/>
        </w:rPr>
      </w:pPr>
    </w:p>
    <w:p w14:paraId="58F3322B" w14:textId="77777777" w:rsidR="00A12EF9" w:rsidRDefault="00A12EF9" w:rsidP="006C7872">
      <w:pPr>
        <w:rPr>
          <w:rFonts w:ascii="Arial" w:hAnsi="Arial" w:cs="Arial"/>
          <w:sz w:val="22"/>
          <w:szCs w:val="22"/>
        </w:rPr>
      </w:pPr>
    </w:p>
    <w:p w14:paraId="0F8FA0B9" w14:textId="7C01D197" w:rsidR="006C7872" w:rsidRDefault="006C7872" w:rsidP="006C787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Voor </w:t>
      </w:r>
      <w:r w:rsidRPr="00A12EF9">
        <w:rPr>
          <w:rFonts w:ascii="Arial" w:hAnsi="Arial" w:cs="Arial"/>
          <w:i/>
          <w:iCs/>
          <w:sz w:val="22"/>
          <w:szCs w:val="22"/>
          <w:u w:val="single"/>
        </w:rPr>
        <w:t>Linux</w:t>
      </w:r>
      <w:r>
        <w:rPr>
          <w:rFonts w:ascii="Arial" w:hAnsi="Arial" w:cs="Arial"/>
          <w:sz w:val="22"/>
          <w:szCs w:val="22"/>
        </w:rPr>
        <w:t xml:space="preserve"> is het vereist om software te hebben voor het runnen van </w:t>
      </w:r>
      <w:r w:rsidRPr="006C7872">
        <w:rPr>
          <w:rFonts w:ascii="Arial" w:hAnsi="Arial" w:cs="Arial"/>
          <w:sz w:val="22"/>
          <w:szCs w:val="22"/>
        </w:rPr>
        <w:t xml:space="preserve">64-bits distributie </w:t>
      </w:r>
      <w:r>
        <w:rPr>
          <w:rFonts w:ascii="Arial" w:hAnsi="Arial" w:cs="Arial"/>
          <w:sz w:val="22"/>
          <w:szCs w:val="22"/>
        </w:rPr>
        <w:t xml:space="preserve">dat </w:t>
      </w:r>
      <w:r w:rsidRPr="006C7872">
        <w:rPr>
          <w:rFonts w:ascii="Arial" w:hAnsi="Arial" w:cs="Arial"/>
          <w:sz w:val="22"/>
          <w:szCs w:val="22"/>
        </w:rPr>
        <w:t>geschikt</w:t>
      </w:r>
      <w:r>
        <w:rPr>
          <w:rFonts w:ascii="Arial" w:hAnsi="Arial" w:cs="Arial"/>
          <w:sz w:val="22"/>
          <w:szCs w:val="22"/>
        </w:rPr>
        <w:t xml:space="preserve"> is</w:t>
      </w:r>
      <w:r w:rsidRPr="006C7872">
        <w:rPr>
          <w:rFonts w:ascii="Arial" w:hAnsi="Arial" w:cs="Arial"/>
          <w:sz w:val="22"/>
          <w:szCs w:val="22"/>
        </w:rPr>
        <w:t xml:space="preserve"> voor het uitvoeren van 32-bits toepassingen</w:t>
      </w:r>
      <w:r>
        <w:rPr>
          <w:rFonts w:ascii="Arial" w:hAnsi="Arial" w:cs="Arial"/>
          <w:sz w:val="22"/>
          <w:szCs w:val="22"/>
        </w:rPr>
        <w:t>. Zie hieronder het commando om dit te installeren:</w:t>
      </w:r>
    </w:p>
    <w:p w14:paraId="6CD277CD" w14:textId="34EEBD3B" w:rsidR="006C7872" w:rsidRDefault="006C7872" w:rsidP="006C7872">
      <w:pPr>
        <w:rPr>
          <w:rFonts w:ascii="Arial" w:hAnsi="Arial" w:cs="Arial"/>
          <w:sz w:val="22"/>
          <w:szCs w:val="22"/>
        </w:rPr>
      </w:pPr>
    </w:p>
    <w:p w14:paraId="3BC3E136" w14:textId="07C21F29" w:rsidR="006C7872" w:rsidRDefault="006C7872" w:rsidP="006C7872">
      <w:pPr>
        <w:rPr>
          <w:rFonts w:ascii="Arial" w:hAnsi="Arial" w:cs="Arial"/>
          <w:sz w:val="22"/>
          <w:szCs w:val="22"/>
        </w:rPr>
      </w:pPr>
      <w:r w:rsidRPr="006C7872">
        <w:rPr>
          <w:rFonts w:ascii="Arial" w:hAnsi="Arial" w:cs="Arial"/>
          <w:sz w:val="22"/>
          <w:szCs w:val="22"/>
        </w:rPr>
        <w:t xml:space="preserve">Als u een 64-bits versie van Ubuntu gebruikt, moet u enkele 32-bits bibliotheken installeren met </w:t>
      </w:r>
      <w:r>
        <w:rPr>
          <w:rFonts w:ascii="Arial" w:hAnsi="Arial" w:cs="Arial"/>
          <w:sz w:val="22"/>
          <w:szCs w:val="22"/>
        </w:rPr>
        <w:t>het</w:t>
      </w:r>
      <w:r w:rsidRPr="006C7872">
        <w:rPr>
          <w:rFonts w:ascii="Arial" w:hAnsi="Arial" w:cs="Arial"/>
          <w:sz w:val="22"/>
          <w:szCs w:val="22"/>
        </w:rPr>
        <w:t xml:space="preserve"> volgende </w:t>
      </w:r>
      <w:r>
        <w:rPr>
          <w:rFonts w:ascii="Arial" w:hAnsi="Arial" w:cs="Arial"/>
          <w:sz w:val="22"/>
          <w:szCs w:val="22"/>
        </w:rPr>
        <w:t>commando</w:t>
      </w:r>
      <w:r w:rsidRPr="006C7872">
        <w:rPr>
          <w:rFonts w:ascii="Arial" w:hAnsi="Arial" w:cs="Arial"/>
          <w:sz w:val="22"/>
          <w:szCs w:val="22"/>
        </w:rPr>
        <w:t>:</w:t>
      </w:r>
    </w:p>
    <w:p w14:paraId="3D320FD5" w14:textId="77777777" w:rsidR="006C7872" w:rsidRDefault="006C7872" w:rsidP="006C7872">
      <w:pPr>
        <w:rPr>
          <w:rFonts w:ascii="Arial" w:hAnsi="Arial" w:cs="Arial"/>
          <w:sz w:val="22"/>
          <w:szCs w:val="22"/>
        </w:rPr>
      </w:pPr>
    </w:p>
    <w:p w14:paraId="4C0862DE" w14:textId="0C05F268" w:rsidR="006C7872" w:rsidRDefault="006C7872" w:rsidP="006C7872">
      <w:pPr>
        <w:shd w:val="clear" w:color="auto" w:fill="F2F2F2" w:themeFill="background1" w:themeFillShade="F2"/>
        <w:rPr>
          <w:rFonts w:ascii="Arial" w:hAnsi="Arial" w:cs="Arial"/>
          <w:color w:val="3B3838" w:themeColor="background2" w:themeShade="40"/>
          <w:sz w:val="22"/>
          <w:szCs w:val="22"/>
          <w:lang w:val="en-GB"/>
        </w:rPr>
      </w:pPr>
      <w:r w:rsidRPr="006C7872">
        <w:rPr>
          <w:rFonts w:ascii="Arial" w:hAnsi="Arial" w:cs="Arial"/>
          <w:color w:val="3B3838" w:themeColor="background2" w:themeShade="40"/>
          <w:sz w:val="22"/>
          <w:szCs w:val="22"/>
          <w:lang w:val="en-GB"/>
        </w:rPr>
        <w:t>sudo apt-get install libc6: i386 libncurses5: i386 libstdc ++ 6: i386 lib32z1 libbz2-1.0: i386</w:t>
      </w:r>
    </w:p>
    <w:p w14:paraId="5B3128FE" w14:textId="7CE6D05C" w:rsidR="006C7872" w:rsidRDefault="006C7872" w:rsidP="006C7872">
      <w:pPr>
        <w:shd w:val="clear" w:color="auto" w:fill="FFFFFF" w:themeFill="background1"/>
        <w:rPr>
          <w:rFonts w:ascii="Arial" w:hAnsi="Arial" w:cs="Arial"/>
          <w:color w:val="3B3838" w:themeColor="background2" w:themeShade="40"/>
          <w:sz w:val="22"/>
          <w:szCs w:val="22"/>
          <w:lang w:val="en-GB"/>
        </w:rPr>
      </w:pPr>
    </w:p>
    <w:p w14:paraId="3DD44CBD" w14:textId="77777777" w:rsidR="006C7872" w:rsidRDefault="006C7872" w:rsidP="006C7872">
      <w:pPr>
        <w:shd w:val="clear" w:color="auto" w:fill="FFFFFF" w:themeFill="background1"/>
        <w:rPr>
          <w:rFonts w:ascii="Arial" w:hAnsi="Arial" w:cs="Arial"/>
          <w:color w:val="3B3838" w:themeColor="background2" w:themeShade="40"/>
          <w:sz w:val="22"/>
          <w:szCs w:val="22"/>
          <w:lang w:val="en-GB"/>
        </w:rPr>
      </w:pPr>
    </w:p>
    <w:p w14:paraId="46DCDAAC" w14:textId="4496311A" w:rsidR="006C7872" w:rsidRDefault="006C7872" w:rsidP="006C7872">
      <w:pPr>
        <w:shd w:val="clear" w:color="auto" w:fill="FFFFFF" w:themeFill="background1"/>
        <w:rPr>
          <w:rFonts w:ascii="Arial" w:hAnsi="Arial" w:cs="Arial"/>
          <w:color w:val="171717" w:themeColor="background2" w:themeShade="1A"/>
          <w:sz w:val="22"/>
          <w:szCs w:val="22"/>
        </w:rPr>
      </w:pPr>
      <w:r w:rsidRPr="006C7872">
        <w:rPr>
          <w:rFonts w:ascii="Arial" w:hAnsi="Arial" w:cs="Arial"/>
          <w:color w:val="171717" w:themeColor="background2" w:themeShade="1A"/>
          <w:sz w:val="22"/>
          <w:szCs w:val="22"/>
        </w:rPr>
        <w:t>Als je 64-bit Fedora draait, is het commando:</w:t>
      </w:r>
    </w:p>
    <w:p w14:paraId="50E67A4D" w14:textId="77777777" w:rsidR="006C7872" w:rsidRDefault="006C7872" w:rsidP="006C7872">
      <w:pPr>
        <w:shd w:val="clear" w:color="auto" w:fill="FFFFFF" w:themeFill="background1"/>
        <w:rPr>
          <w:rFonts w:ascii="Arial" w:hAnsi="Arial" w:cs="Arial"/>
          <w:color w:val="171717" w:themeColor="background2" w:themeShade="1A"/>
          <w:sz w:val="22"/>
          <w:szCs w:val="22"/>
        </w:rPr>
      </w:pPr>
    </w:p>
    <w:p w14:paraId="0F0D06C4" w14:textId="2016B39F" w:rsidR="006C7872" w:rsidRDefault="006C7872" w:rsidP="006C7872">
      <w:pPr>
        <w:shd w:val="clear" w:color="auto" w:fill="F2F2F2" w:themeFill="background1" w:themeFillShade="F2"/>
        <w:rPr>
          <w:rFonts w:ascii="Arial" w:hAnsi="Arial" w:cs="Arial"/>
          <w:color w:val="3B3838" w:themeColor="background2" w:themeShade="40"/>
          <w:sz w:val="22"/>
          <w:szCs w:val="22"/>
        </w:rPr>
      </w:pPr>
      <w:r w:rsidRPr="006C7872">
        <w:rPr>
          <w:rFonts w:ascii="Arial" w:hAnsi="Arial" w:cs="Arial"/>
          <w:color w:val="3B3838" w:themeColor="background2" w:themeShade="40"/>
          <w:sz w:val="22"/>
          <w:szCs w:val="22"/>
        </w:rPr>
        <w:t>sudo yum installeer zlib.i686 ncurses-libs.i686 bzip2-libs.i686</w:t>
      </w:r>
    </w:p>
    <w:p w14:paraId="21F59E46" w14:textId="66C5B027" w:rsidR="00C51E3F" w:rsidRDefault="00C51E3F" w:rsidP="00C51E3F">
      <w:pPr>
        <w:shd w:val="clear" w:color="auto" w:fill="FFFFFF" w:themeFill="background1"/>
        <w:rPr>
          <w:rFonts w:ascii="Arial" w:hAnsi="Arial" w:cs="Arial"/>
          <w:color w:val="3B3838" w:themeColor="background2" w:themeShade="40"/>
          <w:sz w:val="22"/>
          <w:szCs w:val="22"/>
        </w:rPr>
      </w:pPr>
    </w:p>
    <w:p w14:paraId="4903C85F" w14:textId="0C9438F5" w:rsidR="00C51E3F" w:rsidRDefault="00C51E3F" w:rsidP="00C51E3F">
      <w:pPr>
        <w:shd w:val="clear" w:color="auto" w:fill="FFFFFF" w:themeFill="background1"/>
        <w:rPr>
          <w:rFonts w:ascii="Arial" w:hAnsi="Arial" w:cs="Arial"/>
          <w:color w:val="3B3838" w:themeColor="background2" w:themeShade="40"/>
          <w:sz w:val="22"/>
          <w:szCs w:val="22"/>
        </w:rPr>
      </w:pPr>
    </w:p>
    <w:p w14:paraId="2D59C986" w14:textId="7DC91AFC" w:rsidR="00C51E3F" w:rsidRDefault="003C08E2" w:rsidP="00C51E3F">
      <w:pPr>
        <w:shd w:val="clear" w:color="auto" w:fill="FFFFFF" w:themeFill="background1"/>
        <w:rPr>
          <w:rFonts w:ascii="Arial" w:hAnsi="Arial" w:cs="Arial"/>
          <w:color w:val="171717" w:themeColor="background2" w:themeShade="1A"/>
          <w:sz w:val="22"/>
          <w:szCs w:val="22"/>
        </w:rPr>
      </w:pPr>
      <w:r w:rsidRPr="003C08E2">
        <w:rPr>
          <w:rFonts w:ascii="Arial" w:hAnsi="Arial" w:cs="Arial"/>
          <w:color w:val="171717" w:themeColor="background2" w:themeShade="1A"/>
          <w:sz w:val="22"/>
          <w:szCs w:val="22"/>
        </w:rPr>
        <w:t xml:space="preserve">Voor </w:t>
      </w:r>
      <w:r w:rsidRPr="00A12EF9">
        <w:rPr>
          <w:rFonts w:ascii="Arial" w:hAnsi="Arial" w:cs="Arial"/>
          <w:i/>
          <w:iCs/>
          <w:color w:val="171717" w:themeColor="background2" w:themeShade="1A"/>
          <w:sz w:val="22"/>
          <w:szCs w:val="22"/>
          <w:u w:val="single"/>
        </w:rPr>
        <w:t>Chrome OS</w:t>
      </w:r>
      <w:r w:rsidRPr="003C08E2">
        <w:rPr>
          <w:rFonts w:ascii="Arial" w:hAnsi="Arial" w:cs="Arial"/>
          <w:color w:val="171717" w:themeColor="background2" w:themeShade="1A"/>
          <w:sz w:val="22"/>
          <w:szCs w:val="22"/>
        </w:rPr>
        <w:t xml:space="preserve"> moet U eerst Linux installeren op uw apparaat</w:t>
      </w:r>
      <w:r>
        <w:rPr>
          <w:rFonts w:ascii="Arial" w:hAnsi="Arial" w:cs="Arial"/>
          <w:color w:val="171717" w:themeColor="background2" w:themeShade="1A"/>
          <w:sz w:val="22"/>
          <w:szCs w:val="22"/>
        </w:rPr>
        <w:t>. Zie hieronder de link naar de officiële documentatie van Android studio voor uitleg over de installatie.</w:t>
      </w:r>
    </w:p>
    <w:p w14:paraId="271D24D1" w14:textId="27DF31EF" w:rsidR="003C08E2" w:rsidRPr="003C08E2" w:rsidRDefault="003C08E2" w:rsidP="00C51E3F">
      <w:pPr>
        <w:shd w:val="clear" w:color="auto" w:fill="FFFFFF" w:themeFill="background1"/>
        <w:rPr>
          <w:rFonts w:ascii="Arial" w:hAnsi="Arial" w:cs="Arial"/>
          <w:color w:val="0070C0"/>
          <w:sz w:val="22"/>
          <w:szCs w:val="22"/>
        </w:rPr>
      </w:pPr>
      <w:hyperlink r:id="rId24" w:history="1">
        <w:r w:rsidRPr="003C08E2">
          <w:rPr>
            <w:rStyle w:val="Hyperlink"/>
            <w:rFonts w:ascii="Arial" w:hAnsi="Arial" w:cs="Arial"/>
            <w:color w:val="0070C0"/>
            <w:sz w:val="22"/>
            <w:szCs w:val="22"/>
          </w:rPr>
          <w:t>https://developer.android.com/studio/install#chrome-os</w:t>
        </w:r>
      </w:hyperlink>
    </w:p>
    <w:sectPr w:rsidR="003C08E2" w:rsidRPr="003C08E2" w:rsidSect="000234D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88043B" w14:textId="77777777" w:rsidR="00C71B3B" w:rsidRDefault="00C71B3B" w:rsidP="00AD04EA">
      <w:r>
        <w:separator/>
      </w:r>
    </w:p>
  </w:endnote>
  <w:endnote w:type="continuationSeparator" w:id="0">
    <w:p w14:paraId="3B08918B" w14:textId="77777777" w:rsidR="00C71B3B" w:rsidRDefault="00C71B3B" w:rsidP="00AD04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urostile LT Std">
    <w:altName w:val="Agency FB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81CEF4" w14:textId="77777777" w:rsidR="00C71B3B" w:rsidRDefault="00C71B3B" w:rsidP="00AD04EA">
      <w:r>
        <w:separator/>
      </w:r>
    </w:p>
  </w:footnote>
  <w:footnote w:type="continuationSeparator" w:id="0">
    <w:p w14:paraId="585EE2DE" w14:textId="77777777" w:rsidR="00C71B3B" w:rsidRDefault="00C71B3B" w:rsidP="00AD04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0D6393"/>
    <w:multiLevelType w:val="hybridMultilevel"/>
    <w:tmpl w:val="E6B06F3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12A2C"/>
    <w:multiLevelType w:val="hybridMultilevel"/>
    <w:tmpl w:val="428432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572B2"/>
    <w:multiLevelType w:val="hybridMultilevel"/>
    <w:tmpl w:val="C3320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64C3D"/>
    <w:multiLevelType w:val="hybridMultilevel"/>
    <w:tmpl w:val="EE026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B53D2"/>
    <w:multiLevelType w:val="hybridMultilevel"/>
    <w:tmpl w:val="C840CE52"/>
    <w:lvl w:ilvl="0" w:tplc="93407EEC">
      <w:start w:val="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6C41860"/>
    <w:multiLevelType w:val="hybridMultilevel"/>
    <w:tmpl w:val="925086E8"/>
    <w:lvl w:ilvl="0" w:tplc="93407EEC">
      <w:start w:val="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232E4F"/>
    <w:multiLevelType w:val="hybridMultilevel"/>
    <w:tmpl w:val="6E5E80EA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AFE7C8B"/>
    <w:multiLevelType w:val="hybridMultilevel"/>
    <w:tmpl w:val="AD6ECD3E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613444BA"/>
    <w:multiLevelType w:val="hybridMultilevel"/>
    <w:tmpl w:val="927074C6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6A1B5120"/>
    <w:multiLevelType w:val="hybridMultilevel"/>
    <w:tmpl w:val="4ACABD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7E1006"/>
    <w:multiLevelType w:val="hybridMultilevel"/>
    <w:tmpl w:val="F364DE78"/>
    <w:lvl w:ilvl="0" w:tplc="0413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4"/>
  </w:num>
  <w:num w:numId="5">
    <w:abstractNumId w:val="5"/>
  </w:num>
  <w:num w:numId="6">
    <w:abstractNumId w:val="0"/>
  </w:num>
  <w:num w:numId="7">
    <w:abstractNumId w:val="3"/>
  </w:num>
  <w:num w:numId="8">
    <w:abstractNumId w:val="7"/>
  </w:num>
  <w:num w:numId="9">
    <w:abstractNumId w:val="6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CEB"/>
    <w:rsid w:val="000234DD"/>
    <w:rsid w:val="00054BED"/>
    <w:rsid w:val="00060A32"/>
    <w:rsid w:val="00090190"/>
    <w:rsid w:val="000E2452"/>
    <w:rsid w:val="00100CC1"/>
    <w:rsid w:val="001A4685"/>
    <w:rsid w:val="001E52F2"/>
    <w:rsid w:val="001F34BD"/>
    <w:rsid w:val="00235C35"/>
    <w:rsid w:val="00240C3D"/>
    <w:rsid w:val="002A1CEB"/>
    <w:rsid w:val="002C378B"/>
    <w:rsid w:val="00334E28"/>
    <w:rsid w:val="0036209A"/>
    <w:rsid w:val="003940F0"/>
    <w:rsid w:val="00394597"/>
    <w:rsid w:val="003C08E2"/>
    <w:rsid w:val="00440F89"/>
    <w:rsid w:val="00473F6F"/>
    <w:rsid w:val="00494619"/>
    <w:rsid w:val="004A6230"/>
    <w:rsid w:val="004F1FA5"/>
    <w:rsid w:val="004F3333"/>
    <w:rsid w:val="00503C9E"/>
    <w:rsid w:val="00522729"/>
    <w:rsid w:val="00532723"/>
    <w:rsid w:val="005474D2"/>
    <w:rsid w:val="0055015A"/>
    <w:rsid w:val="00596555"/>
    <w:rsid w:val="005C1558"/>
    <w:rsid w:val="005C5A76"/>
    <w:rsid w:val="005E2C21"/>
    <w:rsid w:val="005F1E93"/>
    <w:rsid w:val="0060511A"/>
    <w:rsid w:val="006441E5"/>
    <w:rsid w:val="00663D2E"/>
    <w:rsid w:val="00683983"/>
    <w:rsid w:val="00693954"/>
    <w:rsid w:val="006C7872"/>
    <w:rsid w:val="0071019B"/>
    <w:rsid w:val="007255D3"/>
    <w:rsid w:val="00730B64"/>
    <w:rsid w:val="007371FD"/>
    <w:rsid w:val="0079560D"/>
    <w:rsid w:val="007C3DFB"/>
    <w:rsid w:val="007C5195"/>
    <w:rsid w:val="007C69DC"/>
    <w:rsid w:val="007D711D"/>
    <w:rsid w:val="00854A43"/>
    <w:rsid w:val="008F1056"/>
    <w:rsid w:val="008F492A"/>
    <w:rsid w:val="0090399D"/>
    <w:rsid w:val="009537F1"/>
    <w:rsid w:val="00983945"/>
    <w:rsid w:val="0099429A"/>
    <w:rsid w:val="00997421"/>
    <w:rsid w:val="009A2B6E"/>
    <w:rsid w:val="009F0352"/>
    <w:rsid w:val="009F384D"/>
    <w:rsid w:val="00A12EF9"/>
    <w:rsid w:val="00A5279E"/>
    <w:rsid w:val="00A805FC"/>
    <w:rsid w:val="00AD04EA"/>
    <w:rsid w:val="00B04530"/>
    <w:rsid w:val="00B16E89"/>
    <w:rsid w:val="00B84106"/>
    <w:rsid w:val="00C0618A"/>
    <w:rsid w:val="00C2005F"/>
    <w:rsid w:val="00C51E3F"/>
    <w:rsid w:val="00C71B3B"/>
    <w:rsid w:val="00D05C6C"/>
    <w:rsid w:val="00D4292A"/>
    <w:rsid w:val="00D46AC0"/>
    <w:rsid w:val="00E43D96"/>
    <w:rsid w:val="00E45E1F"/>
    <w:rsid w:val="00E55761"/>
    <w:rsid w:val="00E71C39"/>
    <w:rsid w:val="00E97B9F"/>
    <w:rsid w:val="00F002AE"/>
    <w:rsid w:val="00F74B84"/>
    <w:rsid w:val="00FC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525A6"/>
  <w15:chartTrackingRefBased/>
  <w15:docId w15:val="{3B894252-AD41-46D0-810B-71E78BF6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4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4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4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D04E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  <w:style w:type="paragraph" w:customStyle="1" w:styleId="CM1">
    <w:name w:val="CM1"/>
    <w:basedOn w:val="Normal"/>
    <w:next w:val="Normal"/>
    <w:uiPriority w:val="99"/>
    <w:rsid w:val="00AD04EA"/>
    <w:pPr>
      <w:widowControl w:val="0"/>
      <w:autoSpaceDE w:val="0"/>
      <w:autoSpaceDN w:val="0"/>
      <w:adjustRightInd w:val="0"/>
      <w:spacing w:line="560" w:lineRule="atLeast"/>
    </w:pPr>
    <w:rPr>
      <w:rFonts w:ascii="Eurostile LT Std" w:eastAsia="Times New Roman" w:hAnsi="Eurostile LT Std" w:cs="Times New Roman"/>
      <w:lang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4EA"/>
  </w:style>
  <w:style w:type="paragraph" w:styleId="Footer">
    <w:name w:val="footer"/>
    <w:basedOn w:val="Normal"/>
    <w:link w:val="Foot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4EA"/>
  </w:style>
  <w:style w:type="paragraph" w:styleId="TOCHeading">
    <w:name w:val="TOC Heading"/>
    <w:basedOn w:val="Heading1"/>
    <w:next w:val="Normal"/>
    <w:uiPriority w:val="39"/>
    <w:unhideWhenUsed/>
    <w:qFormat/>
    <w:rsid w:val="004F1FA5"/>
    <w:pPr>
      <w:spacing w:before="480" w:line="276" w:lineRule="auto"/>
      <w:outlineLvl w:val="9"/>
    </w:pPr>
    <w:rPr>
      <w:b/>
      <w:bCs/>
      <w:sz w:val="28"/>
      <w:szCs w:val="28"/>
      <w:lang w:eastAsia="nl-NL"/>
    </w:rPr>
  </w:style>
  <w:style w:type="paragraph" w:styleId="TOC2">
    <w:name w:val="toc 2"/>
    <w:basedOn w:val="Normal"/>
    <w:next w:val="Normal"/>
    <w:autoRedefine/>
    <w:uiPriority w:val="39"/>
    <w:unhideWhenUsed/>
    <w:rsid w:val="004F1FA5"/>
    <w:pPr>
      <w:spacing w:before="24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F1FA5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4F1FA5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F1FA5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F1FA5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F1FA5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F1FA5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F1FA5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F1FA5"/>
    <w:pPr>
      <w:ind w:left="16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F1FA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240C3D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240C3D"/>
    <w:pPr>
      <w:ind w:left="720"/>
      <w:contextualSpacing/>
    </w:pPr>
  </w:style>
  <w:style w:type="table" w:styleId="TableGrid">
    <w:name w:val="Table Grid"/>
    <w:basedOn w:val="TableNormal"/>
    <w:uiPriority w:val="39"/>
    <w:rsid w:val="00440F89"/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3272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421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0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5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2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mboukiour@mborijnland.nl" TargetMode="Externa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042873@mborijnland.nl" TargetMode="External"/><Relationship Id="rId24" Type="http://schemas.openxmlformats.org/officeDocument/2006/relationships/hyperlink" Target="https://developer.android.com/studio/install#chrome-o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hyperlink" Target="mailto:1041663@mborijnland.nl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mailto:1046721@mborijnland.n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urice\Desktop\School\L3\ALA\project\8amo2_1\Wordsjabloon_MKoster_v1.0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3DA28A-904D-0643-9BDB-F02E7BD64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Wordsjabloon_MKoster_v1.0.dotx</Template>
  <TotalTime>83</TotalTime>
  <Pages>25</Pages>
  <Words>1456</Words>
  <Characters>8304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Maurice</dc:creator>
  <cp:keywords/>
  <dc:description/>
  <cp:lastModifiedBy>Maurice</cp:lastModifiedBy>
  <cp:revision>10</cp:revision>
  <dcterms:created xsi:type="dcterms:W3CDTF">2020-10-08T06:49:00Z</dcterms:created>
  <dcterms:modified xsi:type="dcterms:W3CDTF">2020-10-08T08:13:00Z</dcterms:modified>
</cp:coreProperties>
</file>