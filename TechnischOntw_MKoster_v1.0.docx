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0D930" w14:textId="77777777" w:rsidR="00990158" w:rsidRPr="00E97B9F" w:rsidRDefault="00AD04EA" w:rsidP="00AD04EA">
      <w:pPr>
        <w:pStyle w:val="Heading1"/>
        <w:rPr>
          <w:rFonts w:ascii="Arial" w:hAnsi="Arial" w:cs="Arial"/>
        </w:rPr>
      </w:pPr>
      <w:bookmarkStart w:id="0" w:name="_Toc49763594"/>
      <w:r w:rsidRPr="00E97B9F">
        <w:rPr>
          <w:rFonts w:ascii="Arial" w:hAnsi="Arial" w:cs="Arial"/>
        </w:rPr>
        <w:t>Project Mobile App</w:t>
      </w:r>
      <w:bookmarkEnd w:id="0"/>
    </w:p>
    <w:p w14:paraId="45D8C72D" w14:textId="77777777" w:rsidR="00AD04EA" w:rsidRPr="00E97B9F" w:rsidRDefault="00AD04EA" w:rsidP="00AD04EA">
      <w:pPr>
        <w:rPr>
          <w:rFonts w:ascii="Arial" w:hAnsi="Arial" w:cs="Arial"/>
        </w:rPr>
      </w:pPr>
    </w:p>
    <w:p w14:paraId="285DE0CA" w14:textId="720D51EC" w:rsidR="00AD04EA" w:rsidRPr="00E97B9F" w:rsidRDefault="00730B64" w:rsidP="00AD04EA">
      <w:pPr>
        <w:rPr>
          <w:rFonts w:ascii="Arial" w:eastAsia="Times New Roman" w:hAnsi="Arial" w:cs="Arial"/>
          <w:lang w:eastAsia="nl-N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57BE7C9C" wp14:editId="507413DB">
            <wp:extent cx="5756910" cy="3288665"/>
            <wp:effectExtent l="0" t="0" r="0" b="0"/>
            <wp:docPr id="2" name="Picture 2" descr="Google brengt Android Studio 2.0 uit - Webwer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brengt Android Studio 2.0 uit - Webwere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597" w:rsidRPr="00E97B9F">
        <w:rPr>
          <w:rFonts w:ascii="Arial" w:eastAsia="Times New Roman" w:hAnsi="Arial" w:cs="Arial"/>
          <w:lang w:eastAsia="nl-NL"/>
        </w:rPr>
        <w:fldChar w:fldCharType="begin"/>
      </w:r>
      <w:r w:rsidR="00394597" w:rsidRPr="00E97B9F">
        <w:rPr>
          <w:rFonts w:ascii="Arial" w:eastAsia="Times New Roman" w:hAnsi="Arial" w:cs="Arial"/>
          <w:lang w:eastAsia="nl-NL"/>
        </w:rPr>
        <w:instrText xml:space="preserve"> INCLUDEPICTURE "https://www.dalfsennet.nl/static/img/2020/03/coronavirus_1584278198.jpg" \* MERGEFORMATINET </w:instrText>
      </w:r>
      <w:r w:rsidR="00394597" w:rsidRPr="00E97B9F">
        <w:rPr>
          <w:rFonts w:ascii="Arial" w:eastAsia="Times New Roman" w:hAnsi="Arial" w:cs="Arial"/>
          <w:lang w:eastAsia="nl-NL"/>
        </w:rPr>
        <w:fldChar w:fldCharType="end"/>
      </w:r>
    </w:p>
    <w:p w14:paraId="34857E40" w14:textId="77777777" w:rsidR="00AD04EA" w:rsidRPr="00E97B9F" w:rsidRDefault="00AD04EA" w:rsidP="00AD04EA">
      <w:pPr>
        <w:rPr>
          <w:rFonts w:ascii="Arial" w:hAnsi="Arial" w:cs="Arial"/>
        </w:rPr>
      </w:pPr>
    </w:p>
    <w:p w14:paraId="00492110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Namen: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Maurice Koster, </w:t>
      </w:r>
      <w:proofErr w:type="spellStart"/>
      <w:r w:rsidR="00394597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Tolga</w:t>
      </w:r>
      <w:proofErr w:type="spellEnd"/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, Ivan Holwerda</w:t>
      </w:r>
    </w:p>
    <w:p w14:paraId="1086250D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Studiejaar: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3</w:t>
      </w:r>
    </w:p>
    <w:p w14:paraId="05482D15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Werkgroep: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Groep 1</w:t>
      </w:r>
    </w:p>
    <w:p w14:paraId="3CF639CE" w14:textId="77777777" w:rsidR="00AD04EA" w:rsidRPr="00E97B9F" w:rsidRDefault="00AD04EA" w:rsidP="00AD04EA">
      <w:pPr>
        <w:pStyle w:val="NormalWeb"/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Projectleider: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Mohamed </w:t>
      </w:r>
      <w:proofErr w:type="spellStart"/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Boukiour</w:t>
      </w:r>
      <w:proofErr w:type="spellEnd"/>
    </w:p>
    <w:p w14:paraId="4D146231" w14:textId="7DA5803F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Inleverdatum: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90399D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13-01-2021</w:t>
      </w:r>
    </w:p>
    <w:p w14:paraId="2207D35C" w14:textId="77777777" w:rsidR="00AD04EA" w:rsidRPr="00E97B9F" w:rsidRDefault="00AD04EA" w:rsidP="00B16E89">
      <w:pPr>
        <w:pStyle w:val="NormalWeb"/>
        <w:rPr>
          <w:rFonts w:ascii="Arial" w:hAnsi="Arial" w:cs="Arial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Versie: </w:t>
      </w:r>
      <w:r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0.1</w:t>
      </w:r>
      <w:r w:rsidRPr="00E97B9F">
        <w:rPr>
          <w:rFonts w:ascii="Arial" w:hAnsi="Arial" w:cs="Arial"/>
          <w:sz w:val="22"/>
          <w:szCs w:val="22"/>
        </w:rPr>
        <w:br w:type="page"/>
      </w:r>
    </w:p>
    <w:p w14:paraId="214436EE" w14:textId="77777777" w:rsidR="005F1E93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hAnsi="Arial" w:cs="Arial"/>
        </w:rPr>
        <w:lastRenderedPageBreak/>
        <w:t>Inhoudsopgave</w:t>
      </w:r>
    </w:p>
    <w:p w14:paraId="50FC1F61" w14:textId="77777777" w:rsidR="004F1FA5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begin"/>
      </w:r>
      <w:r w:rsidRPr="00E97B9F">
        <w:rPr>
          <w:rFonts w:ascii="Arial" w:eastAsiaTheme="minorEastAsia" w:hAnsi="Arial" w:cs="Arial"/>
          <w:bCs/>
          <w:sz w:val="21"/>
          <w:szCs w:val="21"/>
        </w:rPr>
        <w:instrText xml:space="preserve"> TOC \o "1-3" \h \z \u </w:instrText>
      </w: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separate"/>
      </w:r>
      <w:hyperlink w:anchor="_Toc49763594" w:history="1"/>
    </w:p>
    <w:p w14:paraId="734C9AAF" w14:textId="77777777" w:rsidR="004F1FA5" w:rsidRPr="00E97B9F" w:rsidRDefault="009A2B6E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6" w:history="1">
        <w:r w:rsidR="004F1FA5" w:rsidRPr="00E97B9F">
          <w:rPr>
            <w:rStyle w:val="Hyperlink"/>
            <w:rFonts w:ascii="Arial" w:hAnsi="Arial" w:cs="Arial"/>
            <w:noProof/>
          </w:rPr>
          <w:t>Behoefteanalyse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_Toc49763596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3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CD73298" w14:textId="77777777" w:rsidR="004F1FA5" w:rsidRPr="00E97B9F" w:rsidRDefault="009A2B6E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7" w:history="1">
        <w:r w:rsidR="004F1FA5" w:rsidRPr="00E97B9F">
          <w:rPr>
            <w:rStyle w:val="Hyperlink"/>
            <w:rFonts w:ascii="Arial" w:hAnsi="Arial" w:cs="Arial"/>
            <w:noProof/>
          </w:rPr>
          <w:t>Plan van Aanpak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_Toc49763597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4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6BCD759" w14:textId="77777777" w:rsidR="004F1FA5" w:rsidRPr="00E97B9F" w:rsidRDefault="009A2B6E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8" w:history="1">
        <w:r w:rsidR="004F1FA5" w:rsidRPr="00E97B9F">
          <w:rPr>
            <w:rStyle w:val="Hyperlink"/>
            <w:rFonts w:ascii="Arial" w:hAnsi="Arial" w:cs="Arial"/>
            <w:noProof/>
          </w:rPr>
          <w:t>Functioneel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_Toc49763598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5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59E3AE9" w14:textId="77777777" w:rsidR="004F1FA5" w:rsidRPr="00E97B9F" w:rsidRDefault="009A2B6E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9" w:history="1">
        <w:r w:rsidR="004F1FA5" w:rsidRPr="00E97B9F">
          <w:rPr>
            <w:rStyle w:val="Hyperlink"/>
            <w:rFonts w:ascii="Arial" w:hAnsi="Arial" w:cs="Arial"/>
            <w:noProof/>
          </w:rPr>
          <w:t>Technisch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_Toc49763599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6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246E4B9" w14:textId="77777777" w:rsidR="004F1FA5" w:rsidRPr="00E97B9F" w:rsidRDefault="009A2B6E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0" w:history="1">
        <w:r w:rsidR="004F1FA5" w:rsidRPr="00E97B9F">
          <w:rPr>
            <w:rStyle w:val="Hyperlink"/>
            <w:rFonts w:ascii="Arial" w:hAnsi="Arial" w:cs="Arial"/>
            <w:noProof/>
          </w:rPr>
          <w:t>Ontwikkelomgeving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_Toc49763600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7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4C14C25" w14:textId="77777777" w:rsidR="004F1FA5" w:rsidRPr="00E97B9F" w:rsidRDefault="009A2B6E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1" w:history="1">
        <w:r w:rsidR="004F1FA5" w:rsidRPr="00E97B9F">
          <w:rPr>
            <w:rStyle w:val="Hyperlink"/>
            <w:rFonts w:ascii="Arial" w:hAnsi="Arial" w:cs="Arial"/>
            <w:noProof/>
          </w:rPr>
          <w:t>Realisatie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_Toc49763601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8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6931775" w14:textId="77777777" w:rsidR="004F1FA5" w:rsidRPr="00E97B9F" w:rsidRDefault="009A2B6E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2" w:history="1">
        <w:r w:rsidR="004F1FA5" w:rsidRPr="00E97B9F">
          <w:rPr>
            <w:rStyle w:val="Hyperlink"/>
            <w:rFonts w:ascii="Arial" w:hAnsi="Arial" w:cs="Arial"/>
            <w:noProof/>
          </w:rPr>
          <w:t>Oplevering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_Toc49763602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9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3F7D28C" w14:textId="77777777" w:rsidR="004F1FA5" w:rsidRPr="00E97B9F" w:rsidRDefault="009A2B6E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3" w:history="1">
        <w:r w:rsidR="004F1FA5" w:rsidRPr="00E97B9F">
          <w:rPr>
            <w:rStyle w:val="Hyperlink"/>
            <w:rFonts w:ascii="Arial" w:hAnsi="Arial" w:cs="Arial"/>
            <w:noProof/>
          </w:rPr>
          <w:t>Nazorg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_Toc49763603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10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555260B" w14:textId="77777777" w:rsidR="004F1FA5" w:rsidRPr="00E97B9F" w:rsidRDefault="009A2B6E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4" w:history="1">
        <w:r w:rsidR="004F1FA5" w:rsidRPr="00E97B9F">
          <w:rPr>
            <w:rStyle w:val="Hyperlink"/>
            <w:rFonts w:ascii="Arial" w:hAnsi="Arial" w:cs="Arial"/>
            <w:noProof/>
          </w:rPr>
          <w:t>Bijlagen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_Toc49763604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11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EA13E06" w14:textId="77777777" w:rsidR="00AD04EA" w:rsidRPr="00E97B9F" w:rsidRDefault="004F1FA5">
      <w:pPr>
        <w:rPr>
          <w:rFonts w:ascii="Arial" w:eastAsiaTheme="minorEastAsia" w:hAnsi="Arial" w:cs="Arial"/>
          <w:bCs/>
          <w:sz w:val="21"/>
          <w:szCs w:val="21"/>
          <w:lang w:eastAsia="nl-N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end"/>
      </w:r>
      <w:r w:rsidR="00AD04EA"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3AD557B4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1" w:name="_Toc49763596"/>
      <w:r w:rsidRPr="00E97B9F">
        <w:rPr>
          <w:rFonts w:ascii="Arial" w:eastAsiaTheme="minorEastAsia" w:hAnsi="Arial" w:cs="Arial"/>
        </w:rPr>
        <w:lastRenderedPageBreak/>
        <w:t>Behoefteanalyse</w:t>
      </w:r>
      <w:bookmarkEnd w:id="1"/>
    </w:p>
    <w:p w14:paraId="2592610B" w14:textId="77777777" w:rsidR="00240C3D" w:rsidRPr="00E97B9F" w:rsidRDefault="00240C3D">
      <w:pPr>
        <w:rPr>
          <w:rFonts w:ascii="Arial" w:eastAsiaTheme="minorEastAsia" w:hAnsi="Arial" w:cs="Arial"/>
          <w:bCs/>
          <w:sz w:val="21"/>
          <w:szCs w:val="21"/>
        </w:rPr>
      </w:pPr>
    </w:p>
    <w:p w14:paraId="7BA1B5DD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De kern van het project: </w:t>
      </w:r>
    </w:p>
    <w:p w14:paraId="05CADB72" w14:textId="40288DA6" w:rsidR="00240C3D" w:rsidRPr="00E97B9F" w:rsidRDefault="002A1CEB" w:rsidP="00240C3D">
      <w:pPr>
        <w:rPr>
          <w:rFonts w:ascii="Arial" w:hAnsi="Arial" w:cs="Arial"/>
          <w:bCs/>
          <w:sz w:val="22"/>
          <w:szCs w:val="22"/>
          <w:lang w:eastAsia="nl-NL"/>
        </w:rPr>
      </w:pPr>
      <w:r w:rsidRPr="00E97B9F">
        <w:rPr>
          <w:rFonts w:ascii="Arial" w:hAnsi="Arial" w:cs="Arial"/>
          <w:bCs/>
          <w:sz w:val="22"/>
          <w:szCs w:val="22"/>
          <w:lang w:eastAsia="nl-NL"/>
        </w:rPr>
        <w:t xml:space="preserve">Het </w:t>
      </w:r>
      <w:r w:rsidR="005474D2" w:rsidRPr="00E97B9F">
        <w:rPr>
          <w:rFonts w:ascii="Arial" w:hAnsi="Arial" w:cs="Arial"/>
          <w:bCs/>
          <w:sz w:val="22"/>
          <w:szCs w:val="22"/>
          <w:lang w:eastAsia="nl-NL"/>
        </w:rPr>
        <w:t>is de bedoeling om een app te bouwen die op een eenvoudige en laagdrempelige manier 1 groot product te maken dat veel mensen kan bereiken</w:t>
      </w:r>
      <w:r w:rsidR="00854A43" w:rsidRPr="00E97B9F">
        <w:rPr>
          <w:rFonts w:ascii="Arial" w:hAnsi="Arial" w:cs="Arial"/>
          <w:bCs/>
          <w:sz w:val="22"/>
          <w:szCs w:val="22"/>
          <w:lang w:eastAsia="nl-NL"/>
        </w:rPr>
        <w:t>.</w:t>
      </w:r>
    </w:p>
    <w:p w14:paraId="52515724" w14:textId="77777777" w:rsidR="00240C3D" w:rsidRPr="00E97B9F" w:rsidRDefault="00240C3D" w:rsidP="00240C3D">
      <w:pPr>
        <w:rPr>
          <w:rFonts w:ascii="Arial" w:hAnsi="Arial" w:cs="Arial"/>
          <w:b/>
          <w:sz w:val="22"/>
          <w:szCs w:val="22"/>
          <w:lang w:eastAsia="nl-NL"/>
        </w:rPr>
      </w:pPr>
    </w:p>
    <w:p w14:paraId="1588D8CC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Aanleiding: </w:t>
      </w:r>
    </w:p>
    <w:p w14:paraId="3DF1BFFC" w14:textId="08AC61D6" w:rsidR="00240C3D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De reden voor het maken van een app in plaats van een website is omdat een app iets meer toegankelijker is voor het geselecteerde publiek.</w:t>
      </w:r>
    </w:p>
    <w:p w14:paraId="5831F7E0" w14:textId="0FFF41DE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4E8E8DEE" w14:textId="184F8A03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Omdat deze taal langzaam aan het vergaan is en veel boeken in en over deze taal ook verdwijnen wil de klant een app ontwikkelen zodat er 1 grote toegankelijke app is waar je op beginner niveau deze taal kan leren</w:t>
      </w:r>
    </w:p>
    <w:p w14:paraId="7E5EF106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1B516227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Algemene beschrijving van de applicatie: </w:t>
      </w:r>
    </w:p>
    <w:p w14:paraId="1C2F2619" w14:textId="28B10613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In de app heb je 4 schermen:</w:t>
      </w:r>
    </w:p>
    <w:p w14:paraId="2A42D32E" w14:textId="60AC621A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503C69D8" w14:textId="01E6889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Oefenen: kies uit verschillende categorieën waar je plaatjes gerelateerd aan de gekozen categorie krijgt te zien en je moet dan het woord raden wat je in het plaatje ziet.</w:t>
      </w:r>
    </w:p>
    <w:p w14:paraId="0413B47F" w14:textId="777777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6AD65AA5" w14:textId="07EE24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Quiz: Je krijgt een test over de woordjes die hebt geoefend in het oefen scherm. Bij 3 foute antwoorden krijg je het goede antwoord te zien en de punten worden bij gehouden met sterretjes.</w:t>
      </w:r>
    </w:p>
    <w:p w14:paraId="55F9B009" w14:textId="66E33C0F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3683EFC7" w14:textId="0B9C6E8B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Score: Hier kan je je score zien.</w:t>
      </w:r>
    </w:p>
    <w:p w14:paraId="6873F6FC" w14:textId="43D70906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B81FF1A" w14:textId="2CA27A2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Over: Hier kan je info vinden over de app en contact gegevens</w:t>
      </w:r>
      <w:r w:rsidR="007C69DC" w:rsidRPr="00E97B9F">
        <w:rPr>
          <w:rFonts w:ascii="Arial" w:hAnsi="Arial" w:cs="Arial"/>
          <w:bCs/>
          <w:lang w:eastAsia="nl-NL"/>
        </w:rPr>
        <w:t>.</w:t>
      </w:r>
    </w:p>
    <w:p w14:paraId="57D53BD6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</w:p>
    <w:p w14:paraId="2A6567C5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0F4AC10B" w14:textId="19F73CC2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doel is om te zorgen dat basisschoolleerlingen de taal zich eigen kunnen maken.</w:t>
      </w:r>
    </w:p>
    <w:p w14:paraId="41DC799E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42328C33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Doelgroepen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2839464A" w14:textId="3BA7BA4A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 xml:space="preserve">De doelgroep </w:t>
      </w:r>
      <w:r w:rsidR="007C69DC" w:rsidRPr="00E97B9F">
        <w:rPr>
          <w:rFonts w:ascii="Arial" w:hAnsi="Arial" w:cs="Arial"/>
          <w:bCs/>
          <w:lang w:eastAsia="nl-NL"/>
        </w:rPr>
        <w:t>zijn basisschoolleerlingen.</w:t>
      </w:r>
    </w:p>
    <w:p w14:paraId="384A3C7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12FF0BF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Vormgeving: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5D7B7918" w14:textId="6E03FA66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kleuren die terug moet komen in de app zijn de kleuren: blauw, groen en geel en de tinten moeten licht zijn.</w:t>
      </w:r>
    </w:p>
    <w:p w14:paraId="29AA0288" w14:textId="7A2FEF66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C000DA6" w14:textId="7B6D54F9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app moet er simpel en kinderlijk uit zien.</w:t>
      </w:r>
    </w:p>
    <w:p w14:paraId="64E1708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37A79B1A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Informatie in de applicatie: </w:t>
      </w:r>
    </w:p>
    <w:p w14:paraId="33F61208" w14:textId="00ED7A71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informatie in de app word aangeleverd door de klant</w:t>
      </w:r>
    </w:p>
    <w:p w14:paraId="021E91B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69C957B9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Interactie van de applicatie: </w:t>
      </w:r>
    </w:p>
    <w:p w14:paraId="6C37352A" w14:textId="0885A102" w:rsidR="00240C3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 de toegankelijkheid van de app wordt nog na gedacht denk hierbij aan toegankelijkheid voor slechthorende of slecht ziende mensen.</w:t>
      </w:r>
    </w:p>
    <w:p w14:paraId="1CFF7EC0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2AA796A4" w14:textId="77777777" w:rsidR="009F384D" w:rsidRPr="00E97B9F" w:rsidRDefault="009F384D">
      <w:pPr>
        <w:rPr>
          <w:rFonts w:ascii="Arial" w:hAnsi="Arial" w:cs="Arial"/>
          <w:b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lang w:eastAsia="nl-NL"/>
        </w:rPr>
        <w:br w:type="page"/>
      </w:r>
    </w:p>
    <w:p w14:paraId="575645E0" w14:textId="76BC236A" w:rsidR="009F384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lastRenderedPageBreak/>
        <w:t>Tot slot</w:t>
      </w:r>
    </w:p>
    <w:p w14:paraId="25E709CC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Op 28 oktober moet er een ontwerp worden ingeleverd en op 13 januari de realisatie.</w:t>
      </w:r>
    </w:p>
    <w:p w14:paraId="72CDDB05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5683A8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Wanneer er een test versie moet worden ingeleverd wordt nog besproken.</w:t>
      </w:r>
    </w:p>
    <w:p w14:paraId="4FC4FF9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43B9885E" w14:textId="6B909D6C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budget is 5000 euro.</w:t>
      </w:r>
    </w:p>
    <w:p w14:paraId="25F43657" w14:textId="24D5760F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0AE5435" w14:textId="0B754130" w:rsidR="00AD04EA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talen waarin de app moet worden gemaakt zijn Nederlands en als mogelijk Engels.</w:t>
      </w:r>
      <w:r w:rsidR="00AD04EA" w:rsidRPr="00E97B9F">
        <w:rPr>
          <w:rFonts w:ascii="Arial" w:eastAsiaTheme="minorEastAsia" w:hAnsi="Arial" w:cs="Arial"/>
          <w:color w:val="2F5496" w:themeColor="accent1" w:themeShade="BF"/>
          <w:sz w:val="26"/>
          <w:szCs w:val="26"/>
        </w:rPr>
        <w:br w:type="page"/>
      </w:r>
    </w:p>
    <w:p w14:paraId="0AE1418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2" w:name="_Toc49763597"/>
      <w:r w:rsidRPr="00E97B9F">
        <w:rPr>
          <w:rFonts w:ascii="Arial" w:eastAsiaTheme="minorEastAsia" w:hAnsi="Arial" w:cs="Arial"/>
        </w:rPr>
        <w:lastRenderedPageBreak/>
        <w:t>Plan van Aanpak</w:t>
      </w:r>
      <w:bookmarkEnd w:id="2"/>
    </w:p>
    <w:p w14:paraId="7E9BD4CC" w14:textId="77777777" w:rsidR="007371FD" w:rsidRPr="00E97B9F" w:rsidRDefault="007371FD" w:rsidP="007371FD">
      <w:pPr>
        <w:rPr>
          <w:rFonts w:ascii="Arial" w:hAnsi="Arial" w:cs="Arial"/>
        </w:rPr>
      </w:pPr>
    </w:p>
    <w:p w14:paraId="75E20BBB" w14:textId="77777777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Het document Plan van Aanpak bevat de volgende hoofdstukken:</w:t>
      </w:r>
    </w:p>
    <w:p w14:paraId="7BE8EE0E" w14:textId="77777777" w:rsidR="00730B64" w:rsidRPr="00E97B9F" w:rsidRDefault="00730B64" w:rsidP="00730B64">
      <w:pPr>
        <w:rPr>
          <w:rFonts w:ascii="Arial" w:hAnsi="Arial" w:cs="Arial"/>
        </w:rPr>
      </w:pPr>
    </w:p>
    <w:p w14:paraId="3201894C" w14:textId="4B2DD07F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 xml:space="preserve">1. Inleiding: </w:t>
      </w:r>
    </w:p>
    <w:p w14:paraId="37A46A55" w14:textId="0F762108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Hieronder ziet u wat benodigde informatie over het project. De inhoud van het project is om een app te maken die helpt met het beoefenen van de taal </w:t>
      </w:r>
      <w:proofErr w:type="spellStart"/>
      <w:r w:rsidRPr="00E97B9F">
        <w:rPr>
          <w:rFonts w:ascii="Arial" w:hAnsi="Arial" w:cs="Arial"/>
        </w:rPr>
        <w:t>Amazigh</w:t>
      </w:r>
      <w:proofErr w:type="spellEnd"/>
      <w:r w:rsidRPr="00E97B9F">
        <w:rPr>
          <w:rFonts w:ascii="Arial" w:hAnsi="Arial" w:cs="Arial"/>
        </w:rPr>
        <w:t>.</w:t>
      </w:r>
    </w:p>
    <w:p w14:paraId="7FFCE5F9" w14:textId="77777777" w:rsidR="00730B64" w:rsidRPr="00E97B9F" w:rsidRDefault="00730B64" w:rsidP="00730B64">
      <w:pPr>
        <w:rPr>
          <w:rFonts w:ascii="Arial" w:hAnsi="Arial" w:cs="Arial"/>
        </w:rPr>
      </w:pPr>
    </w:p>
    <w:p w14:paraId="240F7898" w14:textId="76AE4C30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2. Doelstelling:</w:t>
      </w:r>
      <w:r w:rsidRPr="00E97B9F">
        <w:rPr>
          <w:rFonts w:ascii="Arial" w:hAnsi="Arial" w:cs="Arial"/>
        </w:rPr>
        <w:t xml:space="preserve"> </w:t>
      </w:r>
    </w:p>
    <w:p w14:paraId="17ADBBA9" w14:textId="03ADBEC9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Het doel is om basisschoolleerlingen te </w:t>
      </w:r>
      <w:proofErr w:type="spellStart"/>
      <w:r w:rsidRPr="00E97B9F">
        <w:rPr>
          <w:rFonts w:ascii="Arial" w:hAnsi="Arial" w:cs="Arial"/>
        </w:rPr>
        <w:t>ondersteuenen</w:t>
      </w:r>
      <w:proofErr w:type="spellEnd"/>
      <w:r w:rsidRPr="00E97B9F">
        <w:rPr>
          <w:rFonts w:ascii="Arial" w:hAnsi="Arial" w:cs="Arial"/>
        </w:rPr>
        <w:t xml:space="preserve"> in het leren van de taal </w:t>
      </w:r>
      <w:proofErr w:type="spellStart"/>
      <w:r w:rsidRPr="00E97B9F">
        <w:rPr>
          <w:rFonts w:ascii="Arial" w:hAnsi="Arial" w:cs="Arial"/>
        </w:rPr>
        <w:t>Amazigh</w:t>
      </w:r>
      <w:proofErr w:type="spellEnd"/>
      <w:r w:rsidRPr="00E97B9F">
        <w:rPr>
          <w:rFonts w:ascii="Arial" w:hAnsi="Arial" w:cs="Arial"/>
        </w:rPr>
        <w:t xml:space="preserve"> doormiddel van een app.</w:t>
      </w:r>
    </w:p>
    <w:p w14:paraId="009231DE" w14:textId="77777777" w:rsidR="00730B64" w:rsidRPr="00E97B9F" w:rsidRDefault="00730B64" w:rsidP="00730B64">
      <w:pPr>
        <w:rPr>
          <w:rFonts w:ascii="Arial" w:hAnsi="Arial" w:cs="Arial"/>
        </w:rPr>
      </w:pPr>
    </w:p>
    <w:p w14:paraId="038FD28A" w14:textId="41B238FA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3. Omschrijving:</w:t>
      </w:r>
      <w:r w:rsidRPr="00E97B9F">
        <w:rPr>
          <w:rFonts w:ascii="Arial" w:hAnsi="Arial" w:cs="Arial"/>
        </w:rPr>
        <w:t xml:space="preserve"> </w:t>
      </w:r>
    </w:p>
    <w:p w14:paraId="6D40B698" w14:textId="6530EC63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De app heeft 4 schermen (zie behoefte analyse Algemene beschrijving van de applicatie)</w:t>
      </w:r>
      <w:r w:rsidR="00440F89" w:rsidRPr="00E97B9F">
        <w:rPr>
          <w:rFonts w:ascii="Arial" w:hAnsi="Arial" w:cs="Arial"/>
        </w:rPr>
        <w:t>.</w:t>
      </w:r>
    </w:p>
    <w:p w14:paraId="3F8CB726" w14:textId="77777777" w:rsidR="00730B64" w:rsidRPr="00E97B9F" w:rsidRDefault="00730B64" w:rsidP="00730B64">
      <w:pPr>
        <w:rPr>
          <w:rFonts w:ascii="Arial" w:hAnsi="Arial" w:cs="Arial"/>
        </w:rPr>
      </w:pPr>
    </w:p>
    <w:p w14:paraId="145B08ED" w14:textId="4C42F72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4. Projectgroep</w:t>
      </w:r>
      <w:r w:rsidRPr="00E97B9F">
        <w:rPr>
          <w:rFonts w:ascii="Arial" w:hAnsi="Arial" w:cs="Arial"/>
        </w:rPr>
        <w:t xml:space="preserve">: 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2993"/>
        <w:gridCol w:w="3081"/>
        <w:gridCol w:w="2998"/>
      </w:tblGrid>
      <w:tr w:rsidR="00440F89" w:rsidRPr="00E97B9F" w14:paraId="5D6D0E3D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7C22C8D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Tolga</w:t>
            </w:r>
            <w:proofErr w:type="spellEnd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 xml:space="preserve"> </w:t>
            </w: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Guler</w:t>
            </w:r>
            <w:proofErr w:type="spellEnd"/>
          </w:p>
        </w:tc>
        <w:tc>
          <w:tcPr>
            <w:tcW w:w="3081" w:type="dxa"/>
          </w:tcPr>
          <w:p w14:paraId="5D805B57" w14:textId="77777777" w:rsidR="00440F89" w:rsidRPr="00E97B9F" w:rsidRDefault="009A2B6E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9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1046721@mborijnland.nl</w:t>
              </w:r>
            </w:hyperlink>
          </w:p>
        </w:tc>
        <w:tc>
          <w:tcPr>
            <w:tcW w:w="2998" w:type="dxa"/>
          </w:tcPr>
          <w:p w14:paraId="203CF418" w14:textId="2F1B9370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6C19E07C" w14:textId="77777777" w:rsidTr="00D05C6C">
        <w:trPr>
          <w:trHeight w:val="428"/>
        </w:trPr>
        <w:tc>
          <w:tcPr>
            <w:tcW w:w="2993" w:type="dxa"/>
            <w:shd w:val="clear" w:color="auto" w:fill="D9D9D9" w:themeFill="background1" w:themeFillShade="D9"/>
          </w:tcPr>
          <w:p w14:paraId="3BC82BF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Ivan Holwerda</w:t>
            </w:r>
          </w:p>
        </w:tc>
        <w:tc>
          <w:tcPr>
            <w:tcW w:w="3081" w:type="dxa"/>
          </w:tcPr>
          <w:p w14:paraId="094BEC4B" w14:textId="77777777" w:rsidR="00440F89" w:rsidRPr="00E97B9F" w:rsidRDefault="009A2B6E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0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1041663@mborijnland.nl</w:t>
              </w:r>
            </w:hyperlink>
          </w:p>
        </w:tc>
        <w:tc>
          <w:tcPr>
            <w:tcW w:w="2998" w:type="dxa"/>
          </w:tcPr>
          <w:p w14:paraId="40B49DE3" w14:textId="73A3039A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416462B1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37C5D8C7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Maurice Koster</w:t>
            </w:r>
          </w:p>
        </w:tc>
        <w:tc>
          <w:tcPr>
            <w:tcW w:w="3081" w:type="dxa"/>
          </w:tcPr>
          <w:p w14:paraId="3C1A1B24" w14:textId="77777777" w:rsidR="00440F89" w:rsidRPr="00E97B9F" w:rsidRDefault="009A2B6E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1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1042873@mborijnland.nl</w:t>
              </w:r>
            </w:hyperlink>
          </w:p>
        </w:tc>
        <w:tc>
          <w:tcPr>
            <w:tcW w:w="2998" w:type="dxa"/>
          </w:tcPr>
          <w:p w14:paraId="50900D8B" w14:textId="19504865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73AC1D07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432AE7EF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 xml:space="preserve">Mohamed </w:t>
            </w: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Boukiour</w:t>
            </w:r>
            <w:proofErr w:type="spellEnd"/>
          </w:p>
        </w:tc>
        <w:tc>
          <w:tcPr>
            <w:tcW w:w="3081" w:type="dxa"/>
          </w:tcPr>
          <w:p w14:paraId="6010882D" w14:textId="77777777" w:rsidR="00440F89" w:rsidRPr="00E97B9F" w:rsidRDefault="009A2B6E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2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mboukiour@mborijnland.nl</w:t>
              </w:r>
            </w:hyperlink>
          </w:p>
        </w:tc>
        <w:tc>
          <w:tcPr>
            <w:tcW w:w="2998" w:type="dxa"/>
          </w:tcPr>
          <w:p w14:paraId="754503B5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Projectleider</w:t>
            </w:r>
          </w:p>
        </w:tc>
      </w:tr>
    </w:tbl>
    <w:p w14:paraId="037237B4" w14:textId="77777777" w:rsidR="00730B64" w:rsidRPr="00E97B9F" w:rsidRDefault="00730B64" w:rsidP="00730B64">
      <w:pPr>
        <w:rPr>
          <w:rFonts w:ascii="Arial" w:hAnsi="Arial" w:cs="Arial"/>
        </w:rPr>
      </w:pPr>
    </w:p>
    <w:p w14:paraId="4FCFB26E" w14:textId="5ED3C096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5. Benodigdheden:</w:t>
      </w:r>
      <w:r w:rsidRPr="00E97B9F">
        <w:rPr>
          <w:rFonts w:ascii="Arial" w:hAnsi="Arial" w:cs="Arial"/>
        </w:rPr>
        <w:t xml:space="preserve"> </w:t>
      </w:r>
    </w:p>
    <w:p w14:paraId="7C902171" w14:textId="2100B5D8" w:rsidR="00440F89" w:rsidRPr="00E97B9F" w:rsidRDefault="00440F89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Hardware:</w:t>
      </w:r>
    </w:p>
    <w:p w14:paraId="334CE1DB" w14:textId="22592E84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Laptop / desktop;</w:t>
      </w:r>
    </w:p>
    <w:p w14:paraId="213F67BD" w14:textId="38D76077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device (optioneel).</w:t>
      </w:r>
    </w:p>
    <w:p w14:paraId="6EFA971B" w14:textId="2B6BAD09" w:rsidR="00440F89" w:rsidRPr="00E97B9F" w:rsidRDefault="00440F89" w:rsidP="00440F89">
      <w:pPr>
        <w:rPr>
          <w:rFonts w:ascii="Arial" w:hAnsi="Arial" w:cs="Arial"/>
        </w:rPr>
      </w:pPr>
      <w:r w:rsidRPr="00E97B9F">
        <w:rPr>
          <w:rFonts w:ascii="Arial" w:hAnsi="Arial" w:cs="Arial"/>
        </w:rPr>
        <w:t>Software:</w:t>
      </w:r>
    </w:p>
    <w:p w14:paraId="5CD9FB2C" w14:textId="4AFB3626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studio;</w:t>
      </w:r>
    </w:p>
    <w:p w14:paraId="1E55E185" w14:textId="525A4835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IDE naar eigen keuze;</w:t>
      </w:r>
    </w:p>
    <w:p w14:paraId="5FD9CAB5" w14:textId="6C90F351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E97B9F">
        <w:rPr>
          <w:rFonts w:ascii="Arial" w:hAnsi="Arial" w:cs="Arial"/>
          <w:lang w:val="en-GB"/>
        </w:rPr>
        <w:t xml:space="preserve">Microsoft Word, Excel, </w:t>
      </w:r>
      <w:proofErr w:type="spellStart"/>
      <w:r w:rsidRPr="00E97B9F">
        <w:rPr>
          <w:rFonts w:ascii="Arial" w:hAnsi="Arial" w:cs="Arial"/>
          <w:lang w:val="en-GB"/>
        </w:rPr>
        <w:t>Powerpoint</w:t>
      </w:r>
      <w:proofErr w:type="spellEnd"/>
      <w:r w:rsidRPr="00E97B9F">
        <w:rPr>
          <w:rFonts w:ascii="Arial" w:hAnsi="Arial" w:cs="Arial"/>
          <w:lang w:val="en-GB"/>
        </w:rPr>
        <w:t>, Teams;</w:t>
      </w:r>
    </w:p>
    <w:p w14:paraId="56907C22" w14:textId="0FD35102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Internet browser naar eigen keuze;</w:t>
      </w:r>
    </w:p>
    <w:p w14:paraId="4BCA61FF" w14:textId="0D79EBC0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Google</w:t>
      </w:r>
      <w:r w:rsidR="002C378B" w:rsidRPr="00E97B9F">
        <w:rPr>
          <w:rFonts w:ascii="Arial" w:hAnsi="Arial" w:cs="Arial"/>
        </w:rPr>
        <w:t xml:space="preserve"> drive,</w:t>
      </w:r>
      <w:r w:rsidRPr="00E97B9F">
        <w:rPr>
          <w:rFonts w:ascii="Arial" w:hAnsi="Arial" w:cs="Arial"/>
        </w:rPr>
        <w:t xml:space="preserve"> </w:t>
      </w:r>
      <w:proofErr w:type="spellStart"/>
      <w:r w:rsidRPr="00E97B9F">
        <w:rPr>
          <w:rFonts w:ascii="Arial" w:hAnsi="Arial" w:cs="Arial"/>
        </w:rPr>
        <w:t>docs</w:t>
      </w:r>
      <w:proofErr w:type="spellEnd"/>
      <w:r w:rsidRPr="00E97B9F">
        <w:rPr>
          <w:rFonts w:ascii="Arial" w:hAnsi="Arial" w:cs="Arial"/>
        </w:rPr>
        <w:t>, spreadsheet.</w:t>
      </w:r>
    </w:p>
    <w:p w14:paraId="6DFD0F15" w14:textId="77777777" w:rsidR="00730B64" w:rsidRPr="00E97B9F" w:rsidRDefault="00730B64" w:rsidP="00730B64">
      <w:pPr>
        <w:rPr>
          <w:rFonts w:ascii="Arial" w:hAnsi="Arial" w:cs="Arial"/>
        </w:rPr>
      </w:pPr>
    </w:p>
    <w:p w14:paraId="203892C4" w14:textId="1BC7D34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6. Planning:</w:t>
      </w:r>
      <w:r w:rsidRPr="00E97B9F">
        <w:rPr>
          <w:rFonts w:ascii="Arial" w:hAnsi="Arial" w:cs="Arial"/>
        </w:rPr>
        <w:t xml:space="preserve"> </w:t>
      </w:r>
    </w:p>
    <w:p w14:paraId="5C021646" w14:textId="7295D97D" w:rsidR="004F3333" w:rsidRPr="00E97B9F" w:rsidRDefault="004F3333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Pr="00E97B9F">
          <w:rPr>
            <w:rStyle w:val="Hyperlink"/>
            <w:rFonts w:ascii="Arial" w:hAnsi="Arial" w:cs="Arial"/>
          </w:rPr>
          <w:t>Bijlage 1</w:t>
        </w:r>
      </w:hyperlink>
      <w:r w:rsidRPr="00E97B9F">
        <w:rPr>
          <w:rFonts w:ascii="Arial" w:hAnsi="Arial" w:cs="Arial"/>
        </w:rPr>
        <w:t>.</w:t>
      </w:r>
    </w:p>
    <w:p w14:paraId="35631FAD" w14:textId="77777777" w:rsidR="00730B64" w:rsidRPr="00E97B9F" w:rsidRDefault="00730B64" w:rsidP="00730B64">
      <w:pPr>
        <w:rPr>
          <w:rFonts w:ascii="Arial" w:hAnsi="Arial" w:cs="Arial"/>
        </w:rPr>
      </w:pPr>
    </w:p>
    <w:p w14:paraId="1C3C87AE" w14:textId="77777777" w:rsidR="004F3333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7. Takenlijst:</w:t>
      </w:r>
    </w:p>
    <w:p w14:paraId="1EDB431D" w14:textId="3236F66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="00532723" w:rsidRPr="00E97B9F">
          <w:rPr>
            <w:rStyle w:val="Hyperlink"/>
            <w:rFonts w:ascii="Arial" w:hAnsi="Arial" w:cs="Arial"/>
          </w:rPr>
          <w:t>Bijlage 1</w:t>
        </w:r>
      </w:hyperlink>
      <w:r w:rsidR="00532723" w:rsidRPr="00E97B9F">
        <w:rPr>
          <w:rFonts w:ascii="Arial" w:hAnsi="Arial" w:cs="Arial"/>
        </w:rPr>
        <w:t>.</w:t>
      </w:r>
    </w:p>
    <w:p w14:paraId="0F6BBE5A" w14:textId="77777777" w:rsidR="00730B64" w:rsidRPr="00E97B9F" w:rsidRDefault="00730B64" w:rsidP="00730B64">
      <w:pPr>
        <w:rPr>
          <w:rFonts w:ascii="Arial" w:hAnsi="Arial" w:cs="Arial"/>
        </w:rPr>
      </w:pPr>
    </w:p>
    <w:p w14:paraId="42CC279C" w14:textId="77777777" w:rsidR="00730B64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3" w:name="_Toc49763598"/>
      <w:r w:rsidRPr="00E97B9F">
        <w:rPr>
          <w:rFonts w:ascii="Arial" w:eastAsiaTheme="minorEastAsia" w:hAnsi="Arial" w:cs="Arial"/>
        </w:rPr>
        <w:lastRenderedPageBreak/>
        <w:t>Functioneel Ontwerp</w:t>
      </w:r>
      <w:bookmarkEnd w:id="3"/>
    </w:p>
    <w:p w14:paraId="192F6477" w14:textId="2E585C0B" w:rsidR="00730B64" w:rsidRPr="00E97B9F" w:rsidRDefault="00730B64" w:rsidP="00730B64">
      <w:pPr>
        <w:rPr>
          <w:rFonts w:ascii="Arial" w:hAnsi="Arial" w:cs="Arial"/>
        </w:rPr>
      </w:pPr>
    </w:p>
    <w:p w14:paraId="0ECFDCB4" w14:textId="2855F4FD" w:rsidR="005E2C21" w:rsidRPr="00E97B9F" w:rsidRDefault="005E2C21" w:rsidP="00730B64">
      <w:pPr>
        <w:rPr>
          <w:rFonts w:ascii="Arial" w:hAnsi="Arial" w:cs="Arial"/>
        </w:rPr>
      </w:pPr>
    </w:p>
    <w:p w14:paraId="04A4608F" w14:textId="64144535" w:rsidR="005E2C21" w:rsidRPr="00E97B9F" w:rsidRDefault="00F002AE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37D719E7" wp14:editId="098C3D31">
            <wp:extent cx="5752465" cy="3168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0D1F" w14:textId="78AFFC3C" w:rsidR="005E2C21" w:rsidRPr="00E97B9F" w:rsidRDefault="005E2C21" w:rsidP="00730B64">
      <w:pPr>
        <w:rPr>
          <w:rFonts w:ascii="Arial" w:hAnsi="Arial" w:cs="Arial"/>
        </w:rPr>
      </w:pPr>
    </w:p>
    <w:p w14:paraId="126C7EEA" w14:textId="674D86E3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7820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00A1D0E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77FF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2A86119" w14:textId="6821CFB8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account aanmaken</w:t>
            </w:r>
          </w:p>
        </w:tc>
      </w:tr>
      <w:tr w:rsidR="00F002AE" w:rsidRPr="00E97B9F" w14:paraId="4D01D71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D7F91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2A7B0880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1</w:t>
            </w:r>
          </w:p>
        </w:tc>
      </w:tr>
      <w:tr w:rsidR="00F002AE" w:rsidRPr="00E97B9F" w14:paraId="2F3A50F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A556DC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4021708" w14:textId="1579C40D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F2C3CC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410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82B4614" w14:textId="54940770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Het overzicht scherm moet bezocht zijn</w:t>
            </w:r>
          </w:p>
        </w:tc>
      </w:tr>
      <w:tr w:rsidR="00F002AE" w:rsidRPr="00E97B9F" w14:paraId="31B57B2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F23FA5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473B29" w14:textId="0BBDA912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maakt een account aan</w:t>
            </w:r>
          </w:p>
        </w:tc>
      </w:tr>
      <w:tr w:rsidR="00F002AE" w:rsidRPr="00E97B9F" w14:paraId="7950285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A421FF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75D14BA6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50F7AAD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328C0B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5F2FE" w14:textId="75C7262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heeft een account aangemaakt</w:t>
            </w:r>
          </w:p>
        </w:tc>
      </w:tr>
    </w:tbl>
    <w:p w14:paraId="243C8EEE" w14:textId="4243F97B" w:rsidR="00F002AE" w:rsidRPr="00E97B9F" w:rsidRDefault="00F002AE" w:rsidP="00730B64">
      <w:pPr>
        <w:rPr>
          <w:rFonts w:ascii="Arial" w:hAnsi="Arial" w:cs="Arial"/>
        </w:rPr>
      </w:pPr>
    </w:p>
    <w:p w14:paraId="44C6C64A" w14:textId="0E245DD4" w:rsidR="00F002AE" w:rsidRPr="00E97B9F" w:rsidRDefault="00F002AE" w:rsidP="00730B64">
      <w:pPr>
        <w:rPr>
          <w:rFonts w:ascii="Arial" w:hAnsi="Arial" w:cs="Arial"/>
        </w:rPr>
      </w:pPr>
    </w:p>
    <w:p w14:paraId="24303FFF" w14:textId="6A13D308" w:rsidR="00F002AE" w:rsidRPr="00E97B9F" w:rsidRDefault="00F002AE" w:rsidP="00730B64">
      <w:pPr>
        <w:rPr>
          <w:rFonts w:ascii="Arial" w:hAnsi="Arial" w:cs="Arial"/>
        </w:rPr>
      </w:pPr>
    </w:p>
    <w:p w14:paraId="1593B8FE" w14:textId="5F2CAF01" w:rsidR="00F002AE" w:rsidRPr="00E97B9F" w:rsidRDefault="00F002AE" w:rsidP="00730B64">
      <w:pPr>
        <w:rPr>
          <w:rFonts w:ascii="Arial" w:hAnsi="Arial" w:cs="Arial"/>
        </w:rPr>
      </w:pPr>
    </w:p>
    <w:p w14:paraId="5042A52F" w14:textId="27C7E487" w:rsidR="00F002AE" w:rsidRPr="00E97B9F" w:rsidRDefault="00F002AE" w:rsidP="00730B64">
      <w:pPr>
        <w:rPr>
          <w:rFonts w:ascii="Arial" w:hAnsi="Arial" w:cs="Arial"/>
        </w:rPr>
      </w:pPr>
    </w:p>
    <w:p w14:paraId="3A96CA76" w14:textId="45E1EC48" w:rsidR="00F002AE" w:rsidRPr="00E97B9F" w:rsidRDefault="00F002AE" w:rsidP="00730B64">
      <w:pPr>
        <w:rPr>
          <w:rFonts w:ascii="Arial" w:hAnsi="Arial" w:cs="Arial"/>
        </w:rPr>
      </w:pPr>
    </w:p>
    <w:p w14:paraId="073250B7" w14:textId="304F25B1" w:rsidR="00F002AE" w:rsidRPr="00E97B9F" w:rsidRDefault="00F002AE" w:rsidP="00730B64">
      <w:pPr>
        <w:rPr>
          <w:rFonts w:ascii="Arial" w:hAnsi="Arial" w:cs="Arial"/>
        </w:rPr>
      </w:pPr>
    </w:p>
    <w:p w14:paraId="6765CD64" w14:textId="47856A37" w:rsidR="00F002AE" w:rsidRPr="00E97B9F" w:rsidRDefault="00F002AE" w:rsidP="00730B64">
      <w:pPr>
        <w:rPr>
          <w:rFonts w:ascii="Arial" w:hAnsi="Arial" w:cs="Arial"/>
        </w:rPr>
      </w:pPr>
    </w:p>
    <w:p w14:paraId="6448A79B" w14:textId="5252C72A" w:rsidR="00F002AE" w:rsidRPr="00E97B9F" w:rsidRDefault="00F002AE" w:rsidP="00730B64">
      <w:pPr>
        <w:rPr>
          <w:rFonts w:ascii="Arial" w:hAnsi="Arial" w:cs="Arial"/>
        </w:rPr>
      </w:pPr>
    </w:p>
    <w:p w14:paraId="4CAF78A3" w14:textId="02B3F204" w:rsidR="00F002AE" w:rsidRPr="00E97B9F" w:rsidRDefault="00F002AE" w:rsidP="00730B64">
      <w:pPr>
        <w:rPr>
          <w:rFonts w:ascii="Arial" w:hAnsi="Arial" w:cs="Arial"/>
        </w:rPr>
      </w:pPr>
    </w:p>
    <w:p w14:paraId="4C582D0A" w14:textId="6DC4AB34" w:rsidR="00F002AE" w:rsidRPr="00E97B9F" w:rsidRDefault="00F002AE" w:rsidP="00730B64">
      <w:pPr>
        <w:rPr>
          <w:rFonts w:ascii="Arial" w:hAnsi="Arial" w:cs="Arial"/>
        </w:rPr>
      </w:pPr>
    </w:p>
    <w:p w14:paraId="2CE8E12E" w14:textId="7D135BC7" w:rsidR="00F002AE" w:rsidRPr="00E97B9F" w:rsidRDefault="00F002AE" w:rsidP="00730B64">
      <w:pPr>
        <w:rPr>
          <w:rFonts w:ascii="Arial" w:hAnsi="Arial" w:cs="Arial"/>
        </w:rPr>
      </w:pPr>
    </w:p>
    <w:p w14:paraId="6AB4D8BA" w14:textId="36EB4617" w:rsidR="00F002AE" w:rsidRPr="00E97B9F" w:rsidRDefault="00F002AE" w:rsidP="00730B64">
      <w:pPr>
        <w:rPr>
          <w:rFonts w:ascii="Arial" w:hAnsi="Arial" w:cs="Arial"/>
        </w:rPr>
      </w:pPr>
    </w:p>
    <w:p w14:paraId="7AECB71F" w14:textId="663A0723" w:rsidR="00F002AE" w:rsidRPr="00E97B9F" w:rsidRDefault="00F002AE" w:rsidP="00730B64">
      <w:pPr>
        <w:rPr>
          <w:rFonts w:ascii="Arial" w:hAnsi="Arial" w:cs="Arial"/>
        </w:rPr>
      </w:pPr>
    </w:p>
    <w:p w14:paraId="5B30B2B0" w14:textId="7643F622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274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1AE0BDD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DEAAD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lastRenderedPageBreak/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34CF85C" w14:textId="2B9405AB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oefening maken om voor te bereiden op een quiz</w:t>
            </w:r>
          </w:p>
        </w:tc>
      </w:tr>
      <w:tr w:rsidR="00F002AE" w:rsidRPr="00E97B9F" w14:paraId="5B38E2C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ADE869E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5DF1BC4" w14:textId="415245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2</w:t>
            </w:r>
          </w:p>
        </w:tc>
      </w:tr>
      <w:tr w:rsidR="00F002AE" w:rsidRPr="00E97B9F" w14:paraId="6A7C470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61BFF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10D68D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95BB48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CBE2E4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70296AF" w14:textId="3CE590BA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oefen scherm moet bezocht zijn</w:t>
            </w:r>
          </w:p>
        </w:tc>
      </w:tr>
      <w:tr w:rsidR="00F002AE" w:rsidRPr="00E97B9F" w14:paraId="4BBED1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E2A848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02AF9D2" w14:textId="4CA9A11B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maakt een oefening in voorbereiding voor een quiz gerelateerd aan deze oefening</w:t>
            </w:r>
          </w:p>
        </w:tc>
      </w:tr>
      <w:tr w:rsidR="00F002AE" w:rsidRPr="00E97B9F" w14:paraId="6399048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87FC0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65DCD30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125CB0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04F2CA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87096F8" w14:textId="4A90779F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heeft een oefening gemaakt</w:t>
            </w:r>
          </w:p>
        </w:tc>
      </w:tr>
    </w:tbl>
    <w:p w14:paraId="28465B48" w14:textId="7FE310C2" w:rsidR="00F002AE" w:rsidRPr="00E97B9F" w:rsidRDefault="00F002AE" w:rsidP="00730B64">
      <w:pPr>
        <w:rPr>
          <w:rFonts w:ascii="Arial" w:hAnsi="Arial" w:cs="Arial"/>
        </w:rPr>
      </w:pPr>
    </w:p>
    <w:p w14:paraId="4506DF4F" w14:textId="33B1BBC8" w:rsidR="00F002AE" w:rsidRPr="00E97B9F" w:rsidRDefault="00F002AE" w:rsidP="00730B64">
      <w:pPr>
        <w:rPr>
          <w:rFonts w:ascii="Arial" w:hAnsi="Arial" w:cs="Arial"/>
        </w:rPr>
      </w:pPr>
    </w:p>
    <w:p w14:paraId="447DB894" w14:textId="261EE633" w:rsidR="00F002AE" w:rsidRPr="00E97B9F" w:rsidRDefault="00F002AE" w:rsidP="00730B64">
      <w:pPr>
        <w:rPr>
          <w:rFonts w:ascii="Arial" w:hAnsi="Arial" w:cs="Arial"/>
        </w:rPr>
      </w:pPr>
    </w:p>
    <w:p w14:paraId="0A72039A" w14:textId="5300F2F3" w:rsidR="00F002AE" w:rsidRPr="00E97B9F" w:rsidRDefault="00F002AE" w:rsidP="00730B64">
      <w:pPr>
        <w:rPr>
          <w:rFonts w:ascii="Arial" w:hAnsi="Arial" w:cs="Arial"/>
        </w:rPr>
      </w:pPr>
    </w:p>
    <w:p w14:paraId="66754378" w14:textId="3BAA41B7" w:rsidR="00F002AE" w:rsidRPr="00E97B9F" w:rsidRDefault="00F002AE" w:rsidP="00730B64">
      <w:pPr>
        <w:rPr>
          <w:rFonts w:ascii="Arial" w:hAnsi="Arial" w:cs="Arial"/>
        </w:rPr>
      </w:pPr>
    </w:p>
    <w:p w14:paraId="0DA7CB45" w14:textId="792DDBF9" w:rsidR="00F002AE" w:rsidRPr="00E97B9F" w:rsidRDefault="00F002AE" w:rsidP="00730B64">
      <w:pPr>
        <w:rPr>
          <w:rFonts w:ascii="Arial" w:hAnsi="Arial" w:cs="Arial"/>
        </w:rPr>
      </w:pPr>
    </w:p>
    <w:p w14:paraId="6F5CCB5A" w14:textId="55F22B1D" w:rsidR="00F002AE" w:rsidRPr="00E97B9F" w:rsidRDefault="00F002AE" w:rsidP="00730B64">
      <w:pPr>
        <w:rPr>
          <w:rFonts w:ascii="Arial" w:hAnsi="Arial" w:cs="Arial"/>
        </w:rPr>
      </w:pPr>
    </w:p>
    <w:p w14:paraId="466CD545" w14:textId="583E9AD2" w:rsidR="00F002AE" w:rsidRPr="00E97B9F" w:rsidRDefault="00F002AE" w:rsidP="00730B64">
      <w:pPr>
        <w:rPr>
          <w:rFonts w:ascii="Arial" w:hAnsi="Arial" w:cs="Arial"/>
        </w:rPr>
      </w:pPr>
    </w:p>
    <w:p w14:paraId="74C6538F" w14:textId="77809D04" w:rsidR="00F002AE" w:rsidRPr="00E97B9F" w:rsidRDefault="00F002AE" w:rsidP="00730B64">
      <w:pPr>
        <w:rPr>
          <w:rFonts w:ascii="Arial" w:hAnsi="Arial" w:cs="Arial"/>
        </w:rPr>
      </w:pPr>
    </w:p>
    <w:p w14:paraId="1C149D43" w14:textId="5DE1E217" w:rsidR="00F002AE" w:rsidRPr="00E97B9F" w:rsidRDefault="00F002AE" w:rsidP="00730B64">
      <w:pPr>
        <w:rPr>
          <w:rFonts w:ascii="Arial" w:hAnsi="Arial" w:cs="Arial"/>
        </w:rPr>
      </w:pPr>
    </w:p>
    <w:p w14:paraId="3DAB6286" w14:textId="72EF842C" w:rsidR="00F002AE" w:rsidRPr="00E97B9F" w:rsidRDefault="00F002AE" w:rsidP="00730B64">
      <w:pPr>
        <w:rPr>
          <w:rFonts w:ascii="Arial" w:hAnsi="Arial" w:cs="Arial"/>
        </w:rPr>
      </w:pPr>
    </w:p>
    <w:p w14:paraId="69AE6F7D" w14:textId="63F7F0A4" w:rsidR="00F002AE" w:rsidRPr="00E97B9F" w:rsidRDefault="00F002AE" w:rsidP="00730B64">
      <w:pPr>
        <w:rPr>
          <w:rFonts w:ascii="Arial" w:hAnsi="Arial" w:cs="Arial"/>
        </w:rPr>
      </w:pPr>
    </w:p>
    <w:p w14:paraId="39D7A270" w14:textId="207F7AE1" w:rsidR="00F002AE" w:rsidRPr="00E97B9F" w:rsidRDefault="00F002AE" w:rsidP="00730B64">
      <w:pPr>
        <w:rPr>
          <w:rFonts w:ascii="Arial" w:hAnsi="Arial" w:cs="Arial"/>
        </w:rPr>
      </w:pPr>
    </w:p>
    <w:p w14:paraId="5599DB8F" w14:textId="0A88E447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5829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5EC5D71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4FD8CC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E0EF47B" w14:textId="3612B779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F002AE" w:rsidRPr="00E97B9F" w14:paraId="5C03F03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6D9875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229E35B" w14:textId="2B8C78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F002AE" w:rsidRPr="00E97B9F" w14:paraId="65C3552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23B691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B1F95D1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4DE5F22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A6BE6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4E2DA85" w14:textId="0FDE5FDC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 w:rsidR="00E97B9F">
              <w:rPr>
                <w:rFonts w:ascii="Arial" w:hAnsi="Arial" w:cs="Arial"/>
              </w:rPr>
              <w:t>quiz scherm moet bezocht zijn</w:t>
            </w:r>
          </w:p>
        </w:tc>
      </w:tr>
      <w:tr w:rsidR="00F002AE" w:rsidRPr="00E97B9F" w14:paraId="352CD8B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987100B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F3BFB" w14:textId="1ACFB11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maakt een quiz om score te maken</w:t>
            </w:r>
          </w:p>
        </w:tc>
      </w:tr>
      <w:tr w:rsidR="00F002AE" w:rsidRPr="00E97B9F" w14:paraId="07A4A5A1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4819CE0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4B6BF50C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0CCAC35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272C3E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7D2CB37" w14:textId="282D2DFE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 w:rsidR="00E97B9F">
              <w:rPr>
                <w:rFonts w:ascii="Arial" w:hAnsi="Arial" w:cs="Arial"/>
              </w:rPr>
              <w:t>heeft score behaald</w:t>
            </w:r>
          </w:p>
        </w:tc>
      </w:tr>
    </w:tbl>
    <w:p w14:paraId="40AA3DC7" w14:textId="0385B08E" w:rsidR="00F002AE" w:rsidRPr="00E97B9F" w:rsidRDefault="00F002AE" w:rsidP="00730B64">
      <w:pPr>
        <w:rPr>
          <w:rFonts w:ascii="Arial" w:hAnsi="Arial" w:cs="Arial"/>
        </w:rPr>
      </w:pPr>
    </w:p>
    <w:p w14:paraId="3AD2F0D5" w14:textId="496DEC87" w:rsidR="00F002AE" w:rsidRPr="00E97B9F" w:rsidRDefault="00F002AE" w:rsidP="00730B64">
      <w:pPr>
        <w:rPr>
          <w:rFonts w:ascii="Arial" w:hAnsi="Arial" w:cs="Arial"/>
        </w:rPr>
      </w:pPr>
    </w:p>
    <w:p w14:paraId="1917C605" w14:textId="40147287" w:rsidR="00F002AE" w:rsidRPr="00E97B9F" w:rsidRDefault="00F002AE" w:rsidP="00730B64">
      <w:pPr>
        <w:rPr>
          <w:rFonts w:ascii="Arial" w:hAnsi="Arial" w:cs="Arial"/>
        </w:rPr>
      </w:pPr>
    </w:p>
    <w:p w14:paraId="6B7A6E2C" w14:textId="52E1729D" w:rsidR="00F002AE" w:rsidRPr="00E97B9F" w:rsidRDefault="00F002AE" w:rsidP="00730B64">
      <w:pPr>
        <w:rPr>
          <w:rFonts w:ascii="Arial" w:hAnsi="Arial" w:cs="Arial"/>
        </w:rPr>
      </w:pPr>
    </w:p>
    <w:p w14:paraId="2DF6C8C7" w14:textId="6F8148AA" w:rsidR="00F002AE" w:rsidRPr="00E97B9F" w:rsidRDefault="00F002AE" w:rsidP="00730B64">
      <w:pPr>
        <w:rPr>
          <w:rFonts w:ascii="Arial" w:hAnsi="Arial" w:cs="Arial"/>
        </w:rPr>
      </w:pPr>
    </w:p>
    <w:p w14:paraId="4DCDA1CF" w14:textId="64C56C5F" w:rsidR="00F002AE" w:rsidRPr="00E97B9F" w:rsidRDefault="00F002AE" w:rsidP="00730B64">
      <w:pPr>
        <w:rPr>
          <w:rFonts w:ascii="Arial" w:hAnsi="Arial" w:cs="Arial"/>
        </w:rPr>
      </w:pPr>
    </w:p>
    <w:p w14:paraId="04DB611E" w14:textId="6F295EE3" w:rsidR="00F002AE" w:rsidRPr="00E97B9F" w:rsidRDefault="00F002AE" w:rsidP="00730B64">
      <w:pPr>
        <w:rPr>
          <w:rFonts w:ascii="Arial" w:hAnsi="Arial" w:cs="Arial"/>
        </w:rPr>
      </w:pPr>
    </w:p>
    <w:p w14:paraId="212A2400" w14:textId="68B3DF73" w:rsidR="00F002AE" w:rsidRPr="00E97B9F" w:rsidRDefault="00F002AE" w:rsidP="00730B64">
      <w:pPr>
        <w:rPr>
          <w:rFonts w:ascii="Arial" w:hAnsi="Arial" w:cs="Arial"/>
        </w:rPr>
      </w:pPr>
    </w:p>
    <w:p w14:paraId="57903B9B" w14:textId="534B9AAD" w:rsidR="00F002AE" w:rsidRPr="00E97B9F" w:rsidRDefault="00F002AE" w:rsidP="00730B64">
      <w:pPr>
        <w:rPr>
          <w:rFonts w:ascii="Arial" w:hAnsi="Arial" w:cs="Arial"/>
        </w:rPr>
      </w:pPr>
    </w:p>
    <w:p w14:paraId="1679B1DF" w14:textId="55A97561" w:rsidR="00F002AE" w:rsidRPr="00E97B9F" w:rsidRDefault="00F002AE" w:rsidP="00730B64">
      <w:pPr>
        <w:rPr>
          <w:rFonts w:ascii="Arial" w:hAnsi="Arial" w:cs="Arial"/>
        </w:rPr>
      </w:pPr>
    </w:p>
    <w:p w14:paraId="6108DB02" w14:textId="2BC6D496" w:rsidR="00F002AE" w:rsidRPr="00E97B9F" w:rsidRDefault="00F002AE" w:rsidP="00730B64">
      <w:pPr>
        <w:rPr>
          <w:rFonts w:ascii="Arial" w:hAnsi="Arial" w:cs="Arial"/>
        </w:rPr>
      </w:pPr>
    </w:p>
    <w:p w14:paraId="05D657D0" w14:textId="0AF36776" w:rsidR="00F002AE" w:rsidRPr="00E97B9F" w:rsidRDefault="00F002AE" w:rsidP="00730B64">
      <w:pPr>
        <w:rPr>
          <w:rFonts w:ascii="Arial" w:hAnsi="Arial" w:cs="Arial"/>
        </w:rPr>
      </w:pPr>
    </w:p>
    <w:p w14:paraId="36D4C361" w14:textId="1B582BD8" w:rsidR="00F002AE" w:rsidRPr="00E97B9F" w:rsidRDefault="00F002AE" w:rsidP="00730B64">
      <w:pPr>
        <w:rPr>
          <w:rFonts w:ascii="Arial" w:hAnsi="Arial" w:cs="Arial"/>
        </w:rPr>
      </w:pPr>
    </w:p>
    <w:p w14:paraId="2096BB83" w14:textId="51A4535A" w:rsidR="00F002AE" w:rsidRPr="00E97B9F" w:rsidRDefault="00F002AE" w:rsidP="00730B64">
      <w:pPr>
        <w:rPr>
          <w:rFonts w:ascii="Arial" w:hAnsi="Arial" w:cs="Arial"/>
        </w:rPr>
      </w:pPr>
    </w:p>
    <w:p w14:paraId="4A62C14C" w14:textId="724266DD" w:rsidR="00F002AE" w:rsidRPr="00E97B9F" w:rsidRDefault="00F002AE" w:rsidP="00730B64">
      <w:pPr>
        <w:rPr>
          <w:rFonts w:ascii="Arial" w:hAnsi="Arial" w:cs="Arial"/>
        </w:rPr>
      </w:pPr>
    </w:p>
    <w:p w14:paraId="78711136" w14:textId="3D748662" w:rsidR="00F002AE" w:rsidRDefault="00F002AE" w:rsidP="00730B64">
      <w:pPr>
        <w:rPr>
          <w:rFonts w:ascii="Arial" w:hAnsi="Arial" w:cs="Arial"/>
        </w:rPr>
      </w:pPr>
    </w:p>
    <w:p w14:paraId="3A542E26" w14:textId="4A7B4BC2" w:rsidR="00E97B9F" w:rsidRDefault="00E97B9F" w:rsidP="00730B64">
      <w:pPr>
        <w:rPr>
          <w:rFonts w:ascii="Arial" w:hAnsi="Arial" w:cs="Arial"/>
        </w:rPr>
      </w:pPr>
    </w:p>
    <w:p w14:paraId="77163727" w14:textId="2A4EBFAA" w:rsidR="00E97B9F" w:rsidRDefault="00E97B9F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0287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6AEAC36B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355C92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D121CE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E97B9F" w:rsidRPr="00E97B9F" w14:paraId="7164491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B57DE6D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4FCCD8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E97B9F" w:rsidRPr="00E97B9F" w14:paraId="140851E5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F53F967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393B15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62AE7D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3A8381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5D3A00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>
              <w:rPr>
                <w:rFonts w:ascii="Arial" w:hAnsi="Arial" w:cs="Arial"/>
              </w:rPr>
              <w:t>quiz scherm moet bezocht zijn</w:t>
            </w:r>
          </w:p>
        </w:tc>
      </w:tr>
      <w:tr w:rsidR="00E97B9F" w:rsidRPr="00E97B9F" w14:paraId="413CF80C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29C3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E2F22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>
              <w:rPr>
                <w:rFonts w:ascii="Arial" w:hAnsi="Arial" w:cs="Arial"/>
              </w:rPr>
              <w:t>gebruiker maakt een quiz om score te maken</w:t>
            </w:r>
          </w:p>
        </w:tc>
      </w:tr>
      <w:tr w:rsidR="00E97B9F" w:rsidRPr="00E97B9F" w14:paraId="20852CDA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4B6B4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5EE209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0E255B94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16765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8C5FA6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heeft score behaald</w:t>
            </w:r>
          </w:p>
        </w:tc>
      </w:tr>
    </w:tbl>
    <w:p w14:paraId="2A1BB733" w14:textId="0F59AED1" w:rsidR="00E97B9F" w:rsidRDefault="00E97B9F" w:rsidP="00730B64">
      <w:pPr>
        <w:rPr>
          <w:rFonts w:ascii="Arial" w:hAnsi="Arial" w:cs="Arial"/>
        </w:rPr>
      </w:pPr>
    </w:p>
    <w:p w14:paraId="7E943AA6" w14:textId="179AF163" w:rsidR="00E97B9F" w:rsidRDefault="00E97B9F" w:rsidP="00730B64">
      <w:pPr>
        <w:rPr>
          <w:rFonts w:ascii="Arial" w:hAnsi="Arial" w:cs="Arial"/>
        </w:rPr>
      </w:pPr>
    </w:p>
    <w:p w14:paraId="2E2B18D7" w14:textId="4664BA96" w:rsidR="00E97B9F" w:rsidRDefault="00E97B9F" w:rsidP="00730B64">
      <w:pPr>
        <w:rPr>
          <w:rFonts w:ascii="Arial" w:hAnsi="Arial" w:cs="Arial"/>
        </w:rPr>
      </w:pPr>
    </w:p>
    <w:p w14:paraId="2156D51A" w14:textId="1B39FA4C" w:rsidR="00E97B9F" w:rsidRDefault="00E97B9F" w:rsidP="00730B64">
      <w:pPr>
        <w:rPr>
          <w:rFonts w:ascii="Arial" w:hAnsi="Arial" w:cs="Arial"/>
        </w:rPr>
      </w:pPr>
    </w:p>
    <w:p w14:paraId="1A4403C3" w14:textId="3E5114A0" w:rsidR="00E97B9F" w:rsidRDefault="00E97B9F" w:rsidP="00730B64">
      <w:pPr>
        <w:rPr>
          <w:rFonts w:ascii="Arial" w:hAnsi="Arial" w:cs="Arial"/>
        </w:rPr>
      </w:pPr>
    </w:p>
    <w:p w14:paraId="47910E39" w14:textId="22DB8137" w:rsidR="00E97B9F" w:rsidRDefault="00E97B9F" w:rsidP="00730B64">
      <w:pPr>
        <w:rPr>
          <w:rFonts w:ascii="Arial" w:hAnsi="Arial" w:cs="Arial"/>
        </w:rPr>
      </w:pPr>
    </w:p>
    <w:p w14:paraId="59F8F305" w14:textId="3E8FF111" w:rsidR="00E97B9F" w:rsidRDefault="00E97B9F" w:rsidP="00730B64">
      <w:pPr>
        <w:rPr>
          <w:rFonts w:ascii="Arial" w:hAnsi="Arial" w:cs="Arial"/>
        </w:rPr>
      </w:pPr>
    </w:p>
    <w:p w14:paraId="331FE262" w14:textId="693C8ED5" w:rsidR="00E97B9F" w:rsidRDefault="00E97B9F" w:rsidP="00730B64">
      <w:pPr>
        <w:rPr>
          <w:rFonts w:ascii="Arial" w:hAnsi="Arial" w:cs="Arial"/>
        </w:rPr>
      </w:pPr>
    </w:p>
    <w:p w14:paraId="53407B49" w14:textId="6BC68DA9" w:rsidR="00E97B9F" w:rsidRDefault="00E97B9F" w:rsidP="00730B64">
      <w:pPr>
        <w:rPr>
          <w:rFonts w:ascii="Arial" w:hAnsi="Arial" w:cs="Arial"/>
        </w:rPr>
      </w:pPr>
    </w:p>
    <w:p w14:paraId="3B358D0C" w14:textId="1070DA8E" w:rsidR="00E97B9F" w:rsidRDefault="00E97B9F" w:rsidP="00730B64">
      <w:pPr>
        <w:rPr>
          <w:rFonts w:ascii="Arial" w:hAnsi="Arial" w:cs="Arial"/>
        </w:rPr>
      </w:pPr>
    </w:p>
    <w:p w14:paraId="547D4137" w14:textId="643BCDB2" w:rsidR="00E97B9F" w:rsidRDefault="00E97B9F" w:rsidP="00730B64">
      <w:pPr>
        <w:rPr>
          <w:rFonts w:ascii="Arial" w:hAnsi="Arial" w:cs="Arial"/>
        </w:rPr>
      </w:pPr>
    </w:p>
    <w:p w14:paraId="654F0306" w14:textId="2333E375" w:rsidR="00E97B9F" w:rsidRDefault="00E97B9F" w:rsidP="00730B64">
      <w:pPr>
        <w:rPr>
          <w:rFonts w:ascii="Arial" w:hAnsi="Arial" w:cs="Arial"/>
        </w:rPr>
      </w:pPr>
    </w:p>
    <w:p w14:paraId="18A9D706" w14:textId="46AABAA6" w:rsidR="00E97B9F" w:rsidRDefault="00E97B9F" w:rsidP="00730B64">
      <w:pPr>
        <w:rPr>
          <w:rFonts w:ascii="Arial" w:hAnsi="Arial" w:cs="Arial"/>
        </w:rPr>
      </w:pPr>
    </w:p>
    <w:p w14:paraId="1EC7585C" w14:textId="60958408" w:rsidR="00E97B9F" w:rsidRDefault="00E97B9F" w:rsidP="00730B64">
      <w:pPr>
        <w:rPr>
          <w:rFonts w:ascii="Arial" w:hAnsi="Arial" w:cs="Arial"/>
        </w:rPr>
      </w:pPr>
    </w:p>
    <w:p w14:paraId="62F7131A" w14:textId="3BA4B160" w:rsidR="00E97B9F" w:rsidRDefault="00E97B9F" w:rsidP="00730B64">
      <w:pPr>
        <w:rPr>
          <w:rFonts w:ascii="Arial" w:hAnsi="Arial" w:cs="Arial"/>
        </w:rPr>
      </w:pPr>
    </w:p>
    <w:p w14:paraId="0A2786D9" w14:textId="77777777" w:rsidR="00E97B9F" w:rsidRDefault="00E97B9F" w:rsidP="00E97B9F"/>
    <w:p w14:paraId="61F0EE14" w14:textId="77777777" w:rsidR="00E97B9F" w:rsidRDefault="00E97B9F">
      <w:r>
        <w:br w:type="page"/>
      </w:r>
    </w:p>
    <w:tbl>
      <w:tblPr>
        <w:tblpPr w:leftFromText="180" w:rightFromText="180" w:vertAnchor="page" w:horzAnchor="margin" w:tblpY="1255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3A305856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58BB36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lastRenderedPageBreak/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B6DB11B" w14:textId="2B917A3E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zijn eigen score bekijken</w:t>
            </w:r>
          </w:p>
        </w:tc>
      </w:tr>
      <w:tr w:rsidR="00E97B9F" w:rsidRPr="00E97B9F" w14:paraId="7F0052C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B9BB1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F4AADF4" w14:textId="59E60C3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97B9F" w:rsidRPr="00E97B9F" w14:paraId="091D4E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A73FCF9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EBCB94B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7E5F5D80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44A562C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D8B331" w14:textId="6E898169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score scherm moet bezocht zijn</w:t>
            </w:r>
          </w:p>
        </w:tc>
      </w:tr>
      <w:tr w:rsidR="00E97B9F" w:rsidRPr="00E97B9F" w14:paraId="5668E45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B92FDB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11B7BCB" w14:textId="411F52B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kan zijn score bekijken</w:t>
            </w:r>
          </w:p>
        </w:tc>
      </w:tr>
      <w:tr w:rsidR="00E97B9F" w:rsidRPr="00E97B9F" w14:paraId="59413687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0C2C3B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1B09926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2823E96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5D5C816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569D52C" w14:textId="600B7300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weet wat zijn huidige score is</w:t>
            </w:r>
          </w:p>
        </w:tc>
      </w:tr>
    </w:tbl>
    <w:tbl>
      <w:tblPr>
        <w:tblStyle w:val="TableGrid"/>
        <w:tblpPr w:leftFromText="180" w:rightFromText="180" w:vertAnchor="text" w:horzAnchor="margin" w:tblpY="4401"/>
        <w:tblW w:w="0" w:type="auto"/>
        <w:tblLook w:val="04A0" w:firstRow="1" w:lastRow="0" w:firstColumn="1" w:lastColumn="0" w:noHBand="0" w:noVBand="1"/>
      </w:tblPr>
      <w:tblGrid>
        <w:gridCol w:w="1811"/>
        <w:gridCol w:w="1811"/>
        <w:gridCol w:w="1811"/>
        <w:gridCol w:w="1811"/>
      </w:tblGrid>
      <w:tr w:rsidR="00E97B9F" w:rsidRPr="00E97B9F" w14:paraId="43A86479" w14:textId="77777777" w:rsidTr="00E97B9F">
        <w:tc>
          <w:tcPr>
            <w:tcW w:w="1811" w:type="dxa"/>
            <w:shd w:val="clear" w:color="auto" w:fill="D0CECE" w:themeFill="background2" w:themeFillShade="E6"/>
          </w:tcPr>
          <w:p w14:paraId="24726BF0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Naam pagina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54A398A6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Formulier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2323F691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Functie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35B6DF7C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Afwijkend ontwerp </w:t>
            </w:r>
          </w:p>
        </w:tc>
      </w:tr>
      <w:tr w:rsidR="00E97B9F" w:rsidRPr="00E97B9F" w14:paraId="1FB94FE8" w14:textId="77777777" w:rsidTr="00E97B9F">
        <w:tc>
          <w:tcPr>
            <w:tcW w:w="1811" w:type="dxa"/>
          </w:tcPr>
          <w:p w14:paraId="2E235A4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Home </w:t>
            </w:r>
          </w:p>
        </w:tc>
        <w:tc>
          <w:tcPr>
            <w:tcW w:w="1811" w:type="dxa"/>
          </w:tcPr>
          <w:p w14:paraId="1D4B84A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  <w:tc>
          <w:tcPr>
            <w:tcW w:w="1811" w:type="dxa"/>
          </w:tcPr>
          <w:p w14:paraId="752DB8B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Belangstelling voor de app opwekken </w:t>
            </w:r>
          </w:p>
        </w:tc>
        <w:tc>
          <w:tcPr>
            <w:tcW w:w="1811" w:type="dxa"/>
          </w:tcPr>
          <w:p w14:paraId="761506F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02561537" w14:textId="77777777" w:rsidTr="00E97B9F">
        <w:tc>
          <w:tcPr>
            <w:tcW w:w="1811" w:type="dxa"/>
          </w:tcPr>
          <w:p w14:paraId="233B3BD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Oefenen</w:t>
            </w:r>
          </w:p>
        </w:tc>
        <w:tc>
          <w:tcPr>
            <w:tcW w:w="1811" w:type="dxa"/>
          </w:tcPr>
          <w:p w14:paraId="327388A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Ja</w:t>
            </w:r>
          </w:p>
        </w:tc>
        <w:tc>
          <w:tcPr>
            <w:tcW w:w="1811" w:type="dxa"/>
          </w:tcPr>
          <w:p w14:paraId="154EA84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oefenen voor de quiz</w:t>
            </w:r>
          </w:p>
        </w:tc>
        <w:tc>
          <w:tcPr>
            <w:tcW w:w="1811" w:type="dxa"/>
          </w:tcPr>
          <w:p w14:paraId="059A0FA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B6E7E3B" w14:textId="77777777" w:rsidTr="00E97B9F">
        <w:tc>
          <w:tcPr>
            <w:tcW w:w="1811" w:type="dxa"/>
          </w:tcPr>
          <w:p w14:paraId="3B789946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Quiz</w:t>
            </w:r>
          </w:p>
        </w:tc>
        <w:tc>
          <w:tcPr>
            <w:tcW w:w="1811" w:type="dxa"/>
          </w:tcPr>
          <w:p w14:paraId="1C9CF86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Ja </w:t>
            </w:r>
          </w:p>
        </w:tc>
        <w:tc>
          <w:tcPr>
            <w:tcW w:w="1811" w:type="dxa"/>
          </w:tcPr>
          <w:p w14:paraId="4CF2A6C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een quiz maken en hier mee score behalen</w:t>
            </w:r>
          </w:p>
        </w:tc>
        <w:tc>
          <w:tcPr>
            <w:tcW w:w="1811" w:type="dxa"/>
          </w:tcPr>
          <w:p w14:paraId="13F57AA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41AE1E34" w14:textId="77777777" w:rsidTr="00E97B9F">
        <w:tc>
          <w:tcPr>
            <w:tcW w:w="1811" w:type="dxa"/>
          </w:tcPr>
          <w:p w14:paraId="68ED6E0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Score</w:t>
            </w:r>
          </w:p>
        </w:tc>
        <w:tc>
          <w:tcPr>
            <w:tcW w:w="1811" w:type="dxa"/>
          </w:tcPr>
          <w:p w14:paraId="77A3FA0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68BB004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de score zien</w:t>
            </w:r>
          </w:p>
        </w:tc>
        <w:tc>
          <w:tcPr>
            <w:tcW w:w="1811" w:type="dxa"/>
          </w:tcPr>
          <w:p w14:paraId="6906B72D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EF6438F" w14:textId="77777777" w:rsidTr="00E97B9F">
        <w:tc>
          <w:tcPr>
            <w:tcW w:w="1811" w:type="dxa"/>
          </w:tcPr>
          <w:p w14:paraId="4FC9771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Over</w:t>
            </w:r>
          </w:p>
        </w:tc>
        <w:tc>
          <w:tcPr>
            <w:tcW w:w="1811" w:type="dxa"/>
          </w:tcPr>
          <w:p w14:paraId="7EEADB7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12F3295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Klant kan info vinden over </w:t>
            </w:r>
            <w:proofErr w:type="spellStart"/>
            <w:r w:rsidRPr="00E97B9F">
              <w:rPr>
                <w:rFonts w:ascii="Arial" w:hAnsi="Arial" w:cs="Arial"/>
              </w:rPr>
              <w:t>developers</w:t>
            </w:r>
            <w:proofErr w:type="spellEnd"/>
          </w:p>
        </w:tc>
        <w:tc>
          <w:tcPr>
            <w:tcW w:w="1811" w:type="dxa"/>
          </w:tcPr>
          <w:p w14:paraId="1585F43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</w:tbl>
    <w:p w14:paraId="4793595A" w14:textId="541398F2" w:rsidR="00522729" w:rsidRDefault="00E43D96" w:rsidP="00E97B9F">
      <w:pPr>
        <w:pStyle w:val="Heading2"/>
      </w:pPr>
      <w:bookmarkStart w:id="4" w:name="_Toc49763599"/>
      <w:r>
        <w:br/>
      </w:r>
    </w:p>
    <w:p w14:paraId="55139AE8" w14:textId="77777777" w:rsidR="00522729" w:rsidRPr="00522729" w:rsidRDefault="00522729" w:rsidP="00522729"/>
    <w:p w14:paraId="41D363F0" w14:textId="77777777" w:rsidR="00522729" w:rsidRDefault="005227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9D2C6B" w14:textId="3CCAE09D" w:rsidR="00E45E1F" w:rsidRPr="00E45E1F" w:rsidRDefault="00E43D96">
      <w:pPr>
        <w:rPr>
          <w:b/>
          <w:bCs/>
        </w:rPr>
      </w:pPr>
      <w:proofErr w:type="spellStart"/>
      <w:r w:rsidRPr="00E45E1F">
        <w:rPr>
          <w:b/>
          <w:bCs/>
        </w:rPr>
        <w:lastRenderedPageBreak/>
        <w:t>Wireframes</w:t>
      </w:r>
      <w:proofErr w:type="spellEnd"/>
      <w:r w:rsidRPr="00E45E1F">
        <w:rPr>
          <w:b/>
          <w:bCs/>
        </w:rPr>
        <w:t>:</w:t>
      </w:r>
      <w:r w:rsidR="00E45E1F" w:rsidRPr="00E45E1F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AE26058" wp14:editId="3E72D898">
            <wp:simplePos x="0" y="0"/>
            <wp:positionH relativeFrom="margin">
              <wp:align>left</wp:align>
            </wp:positionH>
            <wp:positionV relativeFrom="paragraph">
              <wp:posOffset>237557</wp:posOffset>
            </wp:positionV>
            <wp:extent cx="4322445" cy="8894445"/>
            <wp:effectExtent l="0" t="0" r="1905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BADA" w14:textId="77777777" w:rsidR="00E71C39" w:rsidRDefault="00E45E1F">
      <w:r>
        <w:lastRenderedPageBreak/>
        <w:t xml:space="preserve"> </w:t>
      </w:r>
      <w:r>
        <w:rPr>
          <w:noProof/>
        </w:rPr>
        <w:drawing>
          <wp:inline distT="0" distB="0" distL="0" distR="0" wp14:anchorId="4FE89218" wp14:editId="60B15E59">
            <wp:extent cx="4322445" cy="88944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2FCDA" wp14:editId="76EB20D7">
            <wp:extent cx="4322445" cy="88944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F5D43" wp14:editId="3DA11215">
            <wp:extent cx="4322445" cy="88944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47254" wp14:editId="7BBF9E6D">
            <wp:extent cx="4322445" cy="88944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569DF" wp14:editId="3B265521">
            <wp:extent cx="4322445" cy="889444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37C66" wp14:editId="7788EE68">
            <wp:extent cx="4322445" cy="88944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04CD" w14:textId="1EDA4EBB" w:rsidR="00E43D96" w:rsidRDefault="00E71C3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E2DB06" wp14:editId="2A1C684E">
            <wp:extent cx="4871720" cy="19075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D96">
        <w:br w:type="page"/>
      </w:r>
    </w:p>
    <w:p w14:paraId="7EF38B7A" w14:textId="3CB89E28" w:rsidR="007C3DFB" w:rsidRDefault="00AD04EA" w:rsidP="007C3DFB">
      <w:pPr>
        <w:pStyle w:val="Heading2"/>
      </w:pPr>
      <w:r w:rsidRPr="00E97B9F">
        <w:lastRenderedPageBreak/>
        <w:t>Technisch Ontwerp</w:t>
      </w:r>
      <w:bookmarkEnd w:id="4"/>
    </w:p>
    <w:p w14:paraId="6C41F85E" w14:textId="77777777" w:rsidR="00FC61C2" w:rsidRDefault="00FC61C2" w:rsidP="007C3DFB"/>
    <w:p w14:paraId="3108E5D4" w14:textId="3210E75C" w:rsidR="007C3DFB" w:rsidRPr="00FC61C2" w:rsidRDefault="00FC61C2" w:rsidP="007C3DFB">
      <w:pPr>
        <w:rPr>
          <w:b/>
          <w:bCs/>
        </w:rPr>
      </w:pPr>
      <w:r w:rsidRPr="00FC61C2">
        <w:rPr>
          <w:b/>
          <w:bCs/>
        </w:rPr>
        <w:t>Klassendiagrammen</w:t>
      </w:r>
      <w:r w:rsidRPr="00FC61C2">
        <w:rPr>
          <w:b/>
          <w:bCs/>
        </w:rPr>
        <w:t>:</w:t>
      </w:r>
    </w:p>
    <w:p w14:paraId="4D8894EE" w14:textId="3306F7C2" w:rsidR="00FC61C2" w:rsidRDefault="00FC61C2" w:rsidP="007C3DFB">
      <w:r>
        <w:rPr>
          <w:noProof/>
        </w:rPr>
        <w:drawing>
          <wp:inline distT="0" distB="0" distL="0" distR="0" wp14:anchorId="5DD8483C" wp14:editId="46512EF0">
            <wp:extent cx="5753100" cy="3971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939C" w14:textId="63DC3CC7" w:rsidR="00FC61C2" w:rsidRDefault="00FC61C2" w:rsidP="007C3DFB"/>
    <w:p w14:paraId="13149A9A" w14:textId="70645D71" w:rsidR="00FC61C2" w:rsidRDefault="00FC61C2" w:rsidP="007C3DFB">
      <w:pPr>
        <w:rPr>
          <w:b/>
          <w:bCs/>
        </w:rPr>
      </w:pPr>
      <w:r w:rsidRPr="00FC61C2">
        <w:rPr>
          <w:b/>
          <w:bCs/>
        </w:rPr>
        <w:t>ERD:</w:t>
      </w:r>
    </w:p>
    <w:p w14:paraId="5561AA9D" w14:textId="12E06BB1" w:rsidR="00FC61C2" w:rsidRPr="00FC61C2" w:rsidRDefault="00FC61C2" w:rsidP="007C3D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D115D0" wp14:editId="7A93CB05">
            <wp:extent cx="539115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5FAC" w14:textId="56E52D54" w:rsidR="00730B64" w:rsidRPr="0099429A" w:rsidRDefault="00AD04EA" w:rsidP="00FC61C2">
      <w:pPr>
        <w:pStyle w:val="Heading2"/>
        <w:rPr>
          <w:rFonts w:eastAsiaTheme="minorHAnsi"/>
        </w:rPr>
      </w:pPr>
      <w:r w:rsidRPr="0099429A">
        <w:br w:type="page"/>
      </w:r>
      <w:bookmarkStart w:id="5" w:name="_Toc49763600"/>
      <w:r w:rsidRPr="00E97B9F">
        <w:rPr>
          <w:rFonts w:eastAsiaTheme="minorEastAsia"/>
        </w:rPr>
        <w:lastRenderedPageBreak/>
        <w:t>Ontwikkelomgeving</w:t>
      </w:r>
      <w:bookmarkEnd w:id="5"/>
    </w:p>
    <w:p w14:paraId="0E234930" w14:textId="745A05D3" w:rsidR="00AD04EA" w:rsidRPr="00E97B9F" w:rsidRDefault="00AD04EA" w:rsidP="00730B64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hAnsi="Arial" w:cs="Arial"/>
        </w:rPr>
        <w:br w:type="page"/>
      </w:r>
      <w:bookmarkStart w:id="6" w:name="_Toc49763601"/>
      <w:r w:rsidRPr="00E97B9F">
        <w:rPr>
          <w:rFonts w:ascii="Arial" w:eastAsiaTheme="minorEastAsia" w:hAnsi="Arial" w:cs="Arial"/>
        </w:rPr>
        <w:lastRenderedPageBreak/>
        <w:t>Realisatie</w:t>
      </w:r>
      <w:bookmarkEnd w:id="6"/>
    </w:p>
    <w:p w14:paraId="7ABB8136" w14:textId="77777777" w:rsidR="001F34BD" w:rsidRPr="00E97B9F" w:rsidRDefault="001F34BD" w:rsidP="001F34BD">
      <w:pPr>
        <w:rPr>
          <w:rFonts w:ascii="Arial" w:hAnsi="Arial" w:cs="Arial"/>
        </w:rPr>
      </w:pPr>
    </w:p>
    <w:p w14:paraId="0658FF77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7" w:name="_Toc49763602"/>
      <w:r w:rsidRPr="00E97B9F">
        <w:rPr>
          <w:rFonts w:ascii="Arial" w:eastAsiaTheme="minorEastAsia" w:hAnsi="Arial" w:cs="Arial"/>
        </w:rPr>
        <w:lastRenderedPageBreak/>
        <w:t>Oplevering</w:t>
      </w:r>
      <w:bookmarkEnd w:id="7"/>
    </w:p>
    <w:p w14:paraId="1F4D1BAD" w14:textId="77777777" w:rsidR="001F34BD" w:rsidRPr="00E97B9F" w:rsidRDefault="001F34BD" w:rsidP="001F34BD">
      <w:pPr>
        <w:rPr>
          <w:rFonts w:ascii="Arial" w:hAnsi="Arial" w:cs="Arial"/>
        </w:rPr>
      </w:pPr>
    </w:p>
    <w:p w14:paraId="6C2B6C1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8" w:name="_Toc49763603"/>
      <w:r w:rsidRPr="00E97B9F">
        <w:rPr>
          <w:rFonts w:ascii="Arial" w:eastAsiaTheme="minorEastAsia" w:hAnsi="Arial" w:cs="Arial"/>
        </w:rPr>
        <w:lastRenderedPageBreak/>
        <w:t>Nazorg</w:t>
      </w:r>
      <w:bookmarkEnd w:id="8"/>
    </w:p>
    <w:p w14:paraId="58DEFA62" w14:textId="77777777" w:rsidR="00AD04EA" w:rsidRPr="00E97B9F" w:rsidRDefault="00AD04EA">
      <w:pPr>
        <w:rPr>
          <w:rFonts w:ascii="Arial" w:eastAsiaTheme="minorEastAsia" w:hAnsi="Arial" w:cs="Arial"/>
          <w:bCs/>
          <w:sz w:val="21"/>
          <w:szCs w:val="21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7D3872D1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9" w:name="_Bijlagen"/>
      <w:bookmarkStart w:id="10" w:name="_Toc49763604"/>
      <w:bookmarkEnd w:id="9"/>
      <w:r w:rsidRPr="00E97B9F">
        <w:rPr>
          <w:rFonts w:ascii="Arial" w:eastAsiaTheme="minorEastAsia" w:hAnsi="Arial" w:cs="Arial"/>
        </w:rPr>
        <w:lastRenderedPageBreak/>
        <w:t>Bijlagen</w:t>
      </w:r>
      <w:bookmarkEnd w:id="10"/>
    </w:p>
    <w:p w14:paraId="7999A75F" w14:textId="1017E021" w:rsidR="00983945" w:rsidRPr="00E97B9F" w:rsidRDefault="00983945" w:rsidP="00983945">
      <w:pPr>
        <w:rPr>
          <w:rFonts w:ascii="Arial" w:hAnsi="Arial" w:cs="Arial"/>
        </w:rPr>
      </w:pPr>
    </w:p>
    <w:p w14:paraId="777A80CC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8"/>
          <w:szCs w:val="28"/>
          <w:lang w:eastAsia="nl-NL"/>
        </w:rPr>
      </w:pPr>
      <w:r w:rsidRPr="00E97B9F">
        <w:rPr>
          <w:rFonts w:ascii="Arial" w:eastAsiaTheme="minorEastAsia" w:hAnsi="Arial" w:cs="Arial"/>
          <w:b/>
          <w:bCs/>
          <w:sz w:val="28"/>
          <w:szCs w:val="28"/>
          <w:lang w:eastAsia="nl-NL"/>
        </w:rPr>
        <w:t xml:space="preserve">Bijlage 1 </w:t>
      </w:r>
    </w:p>
    <w:p w14:paraId="31AC10D0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0"/>
          <w:szCs w:val="20"/>
          <w:lang w:eastAsia="nl-NL"/>
        </w:rPr>
      </w:pPr>
    </w:p>
    <w:p w14:paraId="310DDB66" w14:textId="14C63C38" w:rsidR="00730B64" w:rsidRPr="00E97B9F" w:rsidRDefault="00A805FC" w:rsidP="00730B64">
      <w:pPr>
        <w:spacing w:after="9"/>
        <w:ind w:left="-5" w:right="205"/>
        <w:rPr>
          <w:rFonts w:ascii="Arial" w:hAnsi="Arial" w:cs="Arial"/>
          <w:b/>
          <w:bCs/>
        </w:rPr>
      </w:pPr>
      <w:r w:rsidRPr="00E97B9F">
        <w:rPr>
          <w:rFonts w:ascii="Arial" w:hAnsi="Arial" w:cs="Arial"/>
          <w:b/>
          <w:bCs/>
        </w:rPr>
        <w:t>A</w:t>
      </w:r>
      <w:r w:rsidR="00730B64" w:rsidRPr="00E97B9F">
        <w:rPr>
          <w:rFonts w:ascii="Arial" w:hAnsi="Arial" w:cs="Arial"/>
          <w:b/>
          <w:bCs/>
        </w:rPr>
        <w:t xml:space="preserve">lgemene </w:t>
      </w:r>
      <w:r w:rsidRPr="00E97B9F">
        <w:rPr>
          <w:rFonts w:ascii="Arial" w:hAnsi="Arial" w:cs="Arial"/>
          <w:b/>
          <w:bCs/>
        </w:rPr>
        <w:t>p</w:t>
      </w:r>
      <w:r w:rsidR="00730B64" w:rsidRPr="00E97B9F">
        <w:rPr>
          <w:rFonts w:ascii="Arial" w:hAnsi="Arial" w:cs="Arial"/>
          <w:b/>
          <w:bCs/>
        </w:rPr>
        <w:t>lanning.</w:t>
      </w:r>
    </w:p>
    <w:tbl>
      <w:tblPr>
        <w:tblW w:w="9290" w:type="dxa"/>
        <w:tblInd w:w="-108" w:type="dxa"/>
        <w:tblCellMar>
          <w:top w:w="45" w:type="dxa"/>
          <w:right w:w="115" w:type="dxa"/>
        </w:tblCellMar>
        <w:tblLook w:val="04A0" w:firstRow="1" w:lastRow="0" w:firstColumn="1" w:lastColumn="0" w:noHBand="0" w:noVBand="1"/>
      </w:tblPr>
      <w:tblGrid>
        <w:gridCol w:w="3010"/>
        <w:gridCol w:w="2489"/>
        <w:gridCol w:w="2281"/>
        <w:gridCol w:w="1510"/>
      </w:tblGrid>
      <w:tr w:rsidR="00730B64" w:rsidRPr="00E97B9F" w14:paraId="311F7BC4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7BA697BE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Planning </w:t>
            </w:r>
          </w:p>
        </w:tc>
        <w:tc>
          <w:tcPr>
            <w:tcW w:w="24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41183D00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59E8EEE8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bottom"/>
          </w:tcPr>
          <w:p w14:paraId="5822262D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30B64" w:rsidRPr="00E97B9F" w14:paraId="7E24147F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FDBEBDE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Taak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2F45912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309F4F0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0065628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</w:tr>
      <w:tr w:rsidR="00730B64" w:rsidRPr="00E97B9F" w14:paraId="59AA2C93" w14:textId="77777777" w:rsidTr="007A52A5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3466B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Ontwerpen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1617E" w14:textId="715119B2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60AD2" w14:textId="2B9B8263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  <w:b/>
              </w:rPr>
              <w:t xml:space="preserve"> </w:t>
            </w:r>
            <w:r w:rsidRPr="00E97B9F">
              <w:rPr>
                <w:rFonts w:ascii="Arial" w:hAnsi="Arial" w:cs="Arial"/>
                <w:sz w:val="20"/>
                <w:szCs w:val="20"/>
              </w:rPr>
              <w:t>28-10-2020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9F148" w14:textId="6602B9B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8½ weken</w:t>
            </w:r>
          </w:p>
        </w:tc>
      </w:tr>
      <w:tr w:rsidR="00730B64" w:rsidRPr="00E97B9F" w14:paraId="153408E2" w14:textId="77777777" w:rsidTr="007A52A5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CDFF0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Realiseren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7E08B" w14:textId="57625B55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29-10-2020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5DECC5" w14:textId="24BAC16F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 xml:space="preserve"> 13-01-2021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104DA" w14:textId="412F2AFE" w:rsidR="00730B64" w:rsidRPr="00E97B9F" w:rsidRDefault="00A805FC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12 weken</w:t>
            </w:r>
          </w:p>
        </w:tc>
      </w:tr>
    </w:tbl>
    <w:p w14:paraId="084594A1" w14:textId="77777777" w:rsidR="00730B64" w:rsidRPr="00E97B9F" w:rsidRDefault="00730B64" w:rsidP="00730B64">
      <w:pPr>
        <w:spacing w:line="259" w:lineRule="auto"/>
        <w:rPr>
          <w:rFonts w:ascii="Arial" w:hAnsi="Arial" w:cs="Arial"/>
          <w:sz w:val="20"/>
          <w:szCs w:val="20"/>
        </w:rPr>
      </w:pPr>
      <w:r w:rsidRPr="00E97B9F">
        <w:rPr>
          <w:rFonts w:ascii="Arial" w:hAnsi="Arial" w:cs="Arial"/>
          <w:sz w:val="20"/>
          <w:szCs w:val="20"/>
        </w:rPr>
        <w:t xml:space="preserve"> </w:t>
      </w:r>
    </w:p>
    <w:p w14:paraId="7063A5C0" w14:textId="77777777" w:rsidR="00730B64" w:rsidRPr="00E97B9F" w:rsidRDefault="00730B64" w:rsidP="00730B64">
      <w:pPr>
        <w:spacing w:after="9"/>
        <w:ind w:left="-5" w:right="205"/>
        <w:rPr>
          <w:rFonts w:ascii="Arial" w:hAnsi="Arial" w:cs="Arial"/>
          <w:sz w:val="20"/>
          <w:szCs w:val="20"/>
        </w:rPr>
      </w:pPr>
    </w:p>
    <w:p w14:paraId="39DA989B" w14:textId="7AB042BB" w:rsidR="00730B64" w:rsidRPr="00E97B9F" w:rsidRDefault="00730B64" w:rsidP="00D05C6C">
      <w:pPr>
        <w:rPr>
          <w:rFonts w:ascii="Arial" w:hAnsi="Arial" w:cs="Arial"/>
          <w:b/>
          <w:bCs/>
          <w:sz w:val="20"/>
          <w:szCs w:val="20"/>
        </w:rPr>
      </w:pPr>
      <w:r w:rsidRPr="00E97B9F">
        <w:rPr>
          <w:rFonts w:ascii="Arial" w:hAnsi="Arial" w:cs="Arial"/>
          <w:b/>
        </w:rPr>
        <w:t>Takenlijst</w:t>
      </w:r>
    </w:p>
    <w:tbl>
      <w:tblPr>
        <w:tblW w:w="9288" w:type="dxa"/>
        <w:tblInd w:w="-108" w:type="dxa"/>
        <w:tblCellMar>
          <w:top w:w="45" w:type="dxa"/>
          <w:right w:w="56" w:type="dxa"/>
        </w:tblCellMar>
        <w:tblLook w:val="04A0" w:firstRow="1" w:lastRow="0" w:firstColumn="1" w:lastColumn="0" w:noHBand="0" w:noVBand="1"/>
      </w:tblPr>
      <w:tblGrid>
        <w:gridCol w:w="3193"/>
        <w:gridCol w:w="1418"/>
        <w:gridCol w:w="1559"/>
        <w:gridCol w:w="1276"/>
        <w:gridCol w:w="1842"/>
      </w:tblGrid>
      <w:tr w:rsidR="00730B64" w:rsidRPr="00E97B9F" w14:paraId="5C91AD54" w14:textId="77777777" w:rsidTr="004F3333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21D54D8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b/>
                <w:sz w:val="20"/>
                <w:szCs w:val="20"/>
              </w:rPr>
              <w:t>Subtaak</w:t>
            </w:r>
            <w:proofErr w:type="spellEnd"/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A4C907A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64F6007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E23BFDE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C845A86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Betrokkenen </w:t>
            </w:r>
          </w:p>
        </w:tc>
      </w:tr>
      <w:tr w:rsidR="004F3333" w:rsidRPr="00E97B9F" w14:paraId="76D9B3FC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F8964" w14:textId="2C00055F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Vragenlijst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6A55C" w14:textId="258CD973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280B5" w14:textId="38A30A45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061C4" w14:textId="3C4A6D18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948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Maurice,</w:t>
            </w:r>
          </w:p>
          <w:p w14:paraId="06B29EE1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,</w:t>
            </w:r>
          </w:p>
          <w:p w14:paraId="0D85BEE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Ivan</w:t>
            </w:r>
          </w:p>
          <w:p w14:paraId="04637705" w14:textId="77777777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27E262D1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2F6B5" w14:textId="6724D6E3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bCs/>
                <w:sz w:val="20"/>
                <w:szCs w:val="20"/>
              </w:rPr>
              <w:t>Wordsjabloon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F4A2F" w14:textId="277EDBEF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DAB0A" w14:textId="61CDC68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780C9" w14:textId="283AC4B0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D00E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1097EA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044DB959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E149D45" w14:textId="77777777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140FF430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E6ABD" w14:textId="490766EC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Interview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1B360" w14:textId="48C81A6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B0DC4" w14:textId="5F70E51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BF245" w14:textId="3EEABBF3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6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6C07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1F6C059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0E206F7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AFA014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8C17097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7EC13" w14:textId="1513B8D2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Behoefte Analyse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88F2F" w14:textId="4EF2875E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9E8B2" w14:textId="651383B1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08-09-2020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0E0B5" w14:textId="176626A6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 dag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105B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5E2617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766EBBA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D797D1B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345B6F80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369DF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Plan van aanpak schrijven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F1819B" w14:textId="1B746EEC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D8DF" w14:textId="7A1149EE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15-09-2020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DBA62" w14:textId="35A2BDEB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6D1FA6" w14:textId="29FBD094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3C7D8566" w14:textId="72A54DCE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4AA6C408" w14:textId="3FFBD528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1563E52B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222A350D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142EA" w14:textId="3E33FE2E" w:rsidR="00A805FC" w:rsidRPr="00E97B9F" w:rsidRDefault="00A805FC" w:rsidP="00A805FC">
            <w:pPr>
              <w:spacing w:line="259" w:lineRule="auto"/>
              <w:ind w:right="206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Functioneel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0D471" w14:textId="2882DCFA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15</w:t>
            </w:r>
            <w:r w:rsidR="003940F0" w:rsidRPr="00E97B9F">
              <w:rPr>
                <w:rFonts w:ascii="Arial" w:hAnsi="Arial" w:cs="Arial"/>
                <w:sz w:val="20"/>
                <w:szCs w:val="20"/>
              </w:rPr>
              <w:t>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E2A6D4" w14:textId="6D739EE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22-09-2020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26DA33" w14:textId="053AF5C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7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688EA" w14:textId="199AF89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BDF6714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34823D96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268D9F6F" w14:textId="03817CBC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3625FE92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1F163" w14:textId="2FF4924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Technisch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D64F9D" w14:textId="6A10A9C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22-09-2020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8FC0C" w14:textId="538D96F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A332B" w14:textId="2EFAD5C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9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365C5" w14:textId="0654FBEC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42C401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7488908A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F79FE84" w14:textId="361DF7BE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35D0CEE" w14:textId="77777777" w:rsidTr="007A52A5">
        <w:trPr>
          <w:trHeight w:val="814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4012D" w14:textId="0B699DA0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Ontwikkelomgeving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E08E5" w14:textId="7E4526A3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80218" w14:textId="54AEA166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12-10-2020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548CE" w14:textId="29152B74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11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B6065F" w14:textId="3DAF3A1B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001F35E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48633B54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BB6EADD" w14:textId="21E7D4A5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1BE661F5" w14:textId="77777777" w:rsidTr="00A805FC">
        <w:trPr>
          <w:trHeight w:val="18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3C5EEFD" w14:textId="313E28EC" w:rsidR="004F3333" w:rsidRPr="00E97B9F" w:rsidRDefault="00503C9E" w:rsidP="004F3333">
            <w:pPr>
              <w:spacing w:line="259" w:lineRule="auto"/>
              <w:ind w:right="26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b/>
                <w:bCs/>
                <w:sz w:val="20"/>
                <w:szCs w:val="20"/>
              </w:rPr>
              <w:t>Na de realisatie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B6E224C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2B2694E7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22B2CDA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D644CE2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F3333" w:rsidRPr="00E97B9F" w14:paraId="6FD6B3F5" w14:textId="77777777" w:rsidTr="007A52A5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48B50A" w14:textId="4A627B6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lastRenderedPageBreak/>
              <w:t>Oplevering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633F3" w14:textId="018BDA95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13B9BB" w14:textId="09CBF11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92D92" w14:textId="5941955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5789C" w14:textId="4777100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7980DB20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5F634E63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59E636F1" w14:textId="7FC31E3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572E893" w14:textId="77777777" w:rsidTr="007A52A5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88403" w14:textId="587AC966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t>Nazorg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D2BE1" w14:textId="025492AE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9007A" w14:textId="6FED185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40277" w14:textId="22B6C8C9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B975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699A09F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557D6AC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44CF72C6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EFE0F0D" w14:textId="77777777" w:rsidR="00730B64" w:rsidRPr="00E97B9F" w:rsidRDefault="00730B64" w:rsidP="00983945">
      <w:pPr>
        <w:rPr>
          <w:rFonts w:ascii="Arial" w:hAnsi="Arial" w:cs="Arial"/>
        </w:rPr>
      </w:pPr>
    </w:p>
    <w:sectPr w:rsidR="00730B64" w:rsidRPr="00E97B9F" w:rsidSect="000234D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280C3A" w14:textId="77777777" w:rsidR="009A2B6E" w:rsidRDefault="009A2B6E" w:rsidP="00AD04EA">
      <w:r>
        <w:separator/>
      </w:r>
    </w:p>
  </w:endnote>
  <w:endnote w:type="continuationSeparator" w:id="0">
    <w:p w14:paraId="76644C70" w14:textId="77777777" w:rsidR="009A2B6E" w:rsidRDefault="009A2B6E" w:rsidP="00AD0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urostile LT Std">
    <w:altName w:val="Agency F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E6AFCF" w14:textId="77777777" w:rsidR="009A2B6E" w:rsidRDefault="009A2B6E" w:rsidP="00AD04EA">
      <w:r>
        <w:separator/>
      </w:r>
    </w:p>
  </w:footnote>
  <w:footnote w:type="continuationSeparator" w:id="0">
    <w:p w14:paraId="611D75D1" w14:textId="77777777" w:rsidR="009A2B6E" w:rsidRDefault="009A2B6E" w:rsidP="00AD04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12A2C"/>
    <w:multiLevelType w:val="hybridMultilevel"/>
    <w:tmpl w:val="428432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572B2"/>
    <w:multiLevelType w:val="hybridMultilevel"/>
    <w:tmpl w:val="C3320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EB"/>
    <w:rsid w:val="000234DD"/>
    <w:rsid w:val="00060A32"/>
    <w:rsid w:val="00090190"/>
    <w:rsid w:val="00100CC1"/>
    <w:rsid w:val="001A4685"/>
    <w:rsid w:val="001E52F2"/>
    <w:rsid w:val="001F34BD"/>
    <w:rsid w:val="00235C35"/>
    <w:rsid w:val="00240C3D"/>
    <w:rsid w:val="002A1CEB"/>
    <w:rsid w:val="002C378B"/>
    <w:rsid w:val="003940F0"/>
    <w:rsid w:val="00394597"/>
    <w:rsid w:val="00440F89"/>
    <w:rsid w:val="00473F6F"/>
    <w:rsid w:val="00494619"/>
    <w:rsid w:val="004A6230"/>
    <w:rsid w:val="004F1FA5"/>
    <w:rsid w:val="004F3333"/>
    <w:rsid w:val="00503C9E"/>
    <w:rsid w:val="00522729"/>
    <w:rsid w:val="00532723"/>
    <w:rsid w:val="005474D2"/>
    <w:rsid w:val="00596555"/>
    <w:rsid w:val="005C1558"/>
    <w:rsid w:val="005C5A76"/>
    <w:rsid w:val="005E2C21"/>
    <w:rsid w:val="005F1E93"/>
    <w:rsid w:val="0060511A"/>
    <w:rsid w:val="00663D2E"/>
    <w:rsid w:val="00693954"/>
    <w:rsid w:val="0071019B"/>
    <w:rsid w:val="007255D3"/>
    <w:rsid w:val="00730B64"/>
    <w:rsid w:val="007371FD"/>
    <w:rsid w:val="0079560D"/>
    <w:rsid w:val="007C3DFB"/>
    <w:rsid w:val="007C5195"/>
    <w:rsid w:val="007C69DC"/>
    <w:rsid w:val="007D711D"/>
    <w:rsid w:val="00854A43"/>
    <w:rsid w:val="008F492A"/>
    <w:rsid w:val="0090399D"/>
    <w:rsid w:val="009537F1"/>
    <w:rsid w:val="00983945"/>
    <w:rsid w:val="0099429A"/>
    <w:rsid w:val="009A2B6E"/>
    <w:rsid w:val="009F0352"/>
    <w:rsid w:val="009F384D"/>
    <w:rsid w:val="00A5279E"/>
    <w:rsid w:val="00A805FC"/>
    <w:rsid w:val="00AD04EA"/>
    <w:rsid w:val="00B16E89"/>
    <w:rsid w:val="00C0618A"/>
    <w:rsid w:val="00C2005F"/>
    <w:rsid w:val="00D05C6C"/>
    <w:rsid w:val="00D46AC0"/>
    <w:rsid w:val="00E43D96"/>
    <w:rsid w:val="00E45E1F"/>
    <w:rsid w:val="00E55761"/>
    <w:rsid w:val="00E71C39"/>
    <w:rsid w:val="00E97B9F"/>
    <w:rsid w:val="00F002AE"/>
    <w:rsid w:val="00FC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525A6"/>
  <w15:chartTrackingRefBased/>
  <w15:docId w15:val="{3B894252-AD41-46D0-810B-71E78BF6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4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D04E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  <w:style w:type="paragraph" w:customStyle="1" w:styleId="CM1">
    <w:name w:val="CM1"/>
    <w:basedOn w:val="Normal"/>
    <w:next w:val="Normal"/>
    <w:uiPriority w:val="99"/>
    <w:rsid w:val="00AD04EA"/>
    <w:pPr>
      <w:widowControl w:val="0"/>
      <w:autoSpaceDE w:val="0"/>
      <w:autoSpaceDN w:val="0"/>
      <w:adjustRightInd w:val="0"/>
      <w:spacing w:line="560" w:lineRule="atLeast"/>
    </w:pPr>
    <w:rPr>
      <w:rFonts w:ascii="Eurostile LT Std" w:eastAsia="Times New Roman" w:hAnsi="Eurostile LT Std" w:cs="Times New Roman"/>
      <w:lang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4EA"/>
  </w:style>
  <w:style w:type="paragraph" w:styleId="Footer">
    <w:name w:val="footer"/>
    <w:basedOn w:val="Normal"/>
    <w:link w:val="Foot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4EA"/>
  </w:style>
  <w:style w:type="paragraph" w:styleId="TOCHeading">
    <w:name w:val="TOC Heading"/>
    <w:basedOn w:val="Heading1"/>
    <w:next w:val="Normal"/>
    <w:uiPriority w:val="39"/>
    <w:unhideWhenUsed/>
    <w:qFormat/>
    <w:rsid w:val="004F1FA5"/>
    <w:pPr>
      <w:spacing w:before="480" w:line="276" w:lineRule="auto"/>
      <w:outlineLvl w:val="9"/>
    </w:pPr>
    <w:rPr>
      <w:b/>
      <w:bCs/>
      <w:sz w:val="28"/>
      <w:szCs w:val="28"/>
      <w:lang w:eastAsia="nl-NL"/>
    </w:rPr>
  </w:style>
  <w:style w:type="paragraph" w:styleId="TOC2">
    <w:name w:val="toc 2"/>
    <w:basedOn w:val="Normal"/>
    <w:next w:val="Normal"/>
    <w:autoRedefine/>
    <w:uiPriority w:val="39"/>
    <w:unhideWhenUsed/>
    <w:rsid w:val="004F1FA5"/>
    <w:pPr>
      <w:spacing w:before="24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F1FA5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4F1FA5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F1FA5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F1FA5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F1FA5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F1FA5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F1FA5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F1FA5"/>
    <w:pPr>
      <w:ind w:left="16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F1FA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40C3D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240C3D"/>
    <w:pPr>
      <w:ind w:left="720"/>
      <w:contextualSpacing/>
    </w:pPr>
  </w:style>
  <w:style w:type="table" w:styleId="TableGrid">
    <w:name w:val="Table Grid"/>
    <w:basedOn w:val="TableNormal"/>
    <w:uiPriority w:val="39"/>
    <w:rsid w:val="00440F89"/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32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3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8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mboukiour@mborijnland.nl" TargetMode="Externa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042873@mborijnland.n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hyperlink" Target="mailto:1041663@mborijnland.nl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1046721@mborijnland.n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e\Desktop\School\L3\ALA\project\8amo2_1\Wordsjabloon_MKoster_v1.0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3DA28A-904D-0643-9BDB-F02E7BD64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Wordsjabloon_MKoster_v1.0.dotx</Template>
  <TotalTime>0</TotalTime>
  <Pages>23</Pages>
  <Words>1064</Words>
  <Characters>6069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Maurice</dc:creator>
  <cp:keywords/>
  <dc:description/>
  <cp:lastModifiedBy>Maurice</cp:lastModifiedBy>
  <cp:revision>2</cp:revision>
  <dcterms:created xsi:type="dcterms:W3CDTF">2020-09-28T10:00:00Z</dcterms:created>
  <dcterms:modified xsi:type="dcterms:W3CDTF">2020-09-28T10:00:00Z</dcterms:modified>
</cp:coreProperties>
</file>